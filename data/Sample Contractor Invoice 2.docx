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14:paraId="68902F74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3266A70E" w14:textId="336D9199" w:rsidR="008049DB" w:rsidRDefault="001B7F0F">
            <w:pPr>
              <w:pStyle w:val="Heading1"/>
              <w:outlineLvl w:val="0"/>
            </w:pPr>
            <w:proofErr w:type="spellStart"/>
            <w:r>
              <w:t>PixelCraft</w:t>
            </w:r>
            <w:proofErr w:type="spellEnd"/>
            <w:r>
              <w:t xml:space="preserve"> Studio</w:t>
            </w:r>
          </w:p>
          <w:p w14:paraId="272394B6" w14:textId="36A8C4EE" w:rsidR="008049DB" w:rsidRDefault="001B7F0F">
            <w:pPr>
              <w:pStyle w:val="Slogan"/>
            </w:pPr>
            <w:r>
              <w:t>Designs That Inspire Growth</w:t>
            </w:r>
          </w:p>
          <w:p w14:paraId="1DECF04B" w14:textId="2837E26B" w:rsidR="00965093" w:rsidRDefault="001B7F0F">
            <w:r>
              <w:t xml:space="preserve">18 Creative Avenue, </w:t>
            </w:r>
            <w:proofErr w:type="spellStart"/>
            <w:r>
              <w:t>Koregaon</w:t>
            </w:r>
            <w:proofErr w:type="spellEnd"/>
            <w:r>
              <w:t xml:space="preserve"> Park</w:t>
            </w:r>
            <w:r>
              <w:br/>
              <w:t>Pune, MH 411001</w:t>
            </w:r>
            <w:r>
              <w:br/>
              <w:t>Phone: +91 20 5678 1234 Fax: +91 20 5678 1235</w:t>
            </w:r>
          </w:p>
        </w:tc>
        <w:tc>
          <w:tcPr>
            <w:tcW w:w="5048" w:type="dxa"/>
          </w:tcPr>
          <w:p w14:paraId="25CB1DCD" w14:textId="77777777" w:rsidR="008049DB" w:rsidRDefault="00D50A73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5AC456FF824546ADBB586B95B607478C"/>
                </w:placeholder>
                <w:temporary/>
                <w:showingPlcHdr/>
                <w15:appearance w15:val="hidden"/>
              </w:sdtPr>
              <w:sdtEndPr/>
              <w:sdtContent>
                <w:r w:rsidR="00CE7F7E">
                  <w:t>INVOICE</w:t>
                </w:r>
              </w:sdtContent>
            </w:sdt>
          </w:p>
          <w:p w14:paraId="33C6B165" w14:textId="0ABA5E81" w:rsidR="008049DB" w:rsidRDefault="001B7F0F">
            <w:pPr>
              <w:pStyle w:val="Heading2"/>
              <w:outlineLvl w:val="1"/>
            </w:pPr>
            <w:r>
              <w:t>INVOICE #: INV-2026-002</w:t>
            </w:r>
            <w:r>
              <w:br/>
              <w:t>DATE: 12-Jun-2026</w:t>
            </w:r>
          </w:p>
        </w:tc>
      </w:tr>
      <w:tr w:rsidR="008049DB" w14:paraId="2D5DEFFC" w14:textId="77777777" w:rsidTr="00907574">
        <w:trPr>
          <w:trHeight w:val="1440"/>
        </w:trPr>
        <w:tc>
          <w:tcPr>
            <w:tcW w:w="5032" w:type="dxa"/>
          </w:tcPr>
          <w:p w14:paraId="7E796514" w14:textId="77777777" w:rsidR="008049DB" w:rsidRDefault="00D50A73">
            <w:pPr>
              <w:pStyle w:val="Heading3"/>
              <w:outlineLvl w:val="2"/>
            </w:pPr>
            <w:sdt>
              <w:sdtPr>
                <w:alias w:val="To:"/>
                <w:tag w:val="To:"/>
                <w:id w:val="1990749598"/>
                <w:placeholder>
                  <w:docPart w:val="8A9B1A062EB74018B157C3BC1E85CE20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To:</w:t>
                </w:r>
              </w:sdtContent>
            </w:sdt>
          </w:p>
          <w:p w14:paraId="6467D0FA" w14:textId="391988D2" w:rsidR="008049DB" w:rsidRDefault="001B7F0F">
            <w:proofErr w:type="spellStart"/>
            <w:r>
              <w:t>Priya</w:t>
            </w:r>
            <w:proofErr w:type="spellEnd"/>
            <w:r>
              <w:t xml:space="preserve"> Mehta</w:t>
            </w:r>
            <w:r>
              <w:br/>
            </w:r>
            <w:proofErr w:type="spellStart"/>
            <w:r>
              <w:t>GreenLeaf</w:t>
            </w:r>
            <w:proofErr w:type="spellEnd"/>
            <w:r>
              <w:t xml:space="preserve"> Organics</w:t>
            </w:r>
            <w:r>
              <w:br/>
              <w:t xml:space="preserve">45 Nature Plaza, </w:t>
            </w:r>
            <w:proofErr w:type="spellStart"/>
            <w:r>
              <w:t>Baner</w:t>
            </w:r>
            <w:proofErr w:type="spellEnd"/>
            <w:r>
              <w:br/>
              <w:t>Pune, MH 411045</w:t>
            </w:r>
            <w:r>
              <w:br/>
              <w:t>Phone: +91 20 7654 3210</w:t>
            </w:r>
          </w:p>
        </w:tc>
        <w:tc>
          <w:tcPr>
            <w:tcW w:w="5048" w:type="dxa"/>
          </w:tcPr>
          <w:p w14:paraId="7DC8F3B0" w14:textId="77777777" w:rsidR="008049DB" w:rsidRDefault="00D50A73">
            <w:pPr>
              <w:pStyle w:val="Heading3"/>
              <w:outlineLvl w:val="2"/>
            </w:pPr>
            <w:sdt>
              <w:sdtPr>
                <w:alias w:val="Ship To:"/>
                <w:tag w:val="Ship To:"/>
                <w:id w:val="-1666934941"/>
                <w:placeholder>
                  <w:docPart w:val="AEF742B0EB3043CDB556CD8EEDDD223A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Ship To:</w:t>
                </w:r>
              </w:sdtContent>
            </w:sdt>
          </w:p>
          <w:p w14:paraId="46A46FB3" w14:textId="58111AAC" w:rsidR="008049DB" w:rsidRDefault="001B7F0F">
            <w:proofErr w:type="spellStart"/>
            <w:r>
              <w:t>Priya</w:t>
            </w:r>
            <w:proofErr w:type="spellEnd"/>
            <w:r>
              <w:t xml:space="preserve"> Mehta</w:t>
            </w:r>
            <w:r>
              <w:br/>
            </w:r>
            <w:proofErr w:type="spellStart"/>
            <w:r>
              <w:t>GreenLeaf</w:t>
            </w:r>
            <w:proofErr w:type="spellEnd"/>
            <w:r>
              <w:t xml:space="preserve"> Organics</w:t>
            </w:r>
            <w:r>
              <w:br/>
              <w:t xml:space="preserve">Warehouse 12, </w:t>
            </w:r>
            <w:proofErr w:type="spellStart"/>
            <w:r>
              <w:t>Hinjewadi</w:t>
            </w:r>
            <w:proofErr w:type="spellEnd"/>
            <w:r>
              <w:t xml:space="preserve"> Logistics Hub</w:t>
            </w:r>
            <w:r>
              <w:br/>
              <w:t>Pune, MH 411057</w:t>
            </w:r>
            <w:r>
              <w:br/>
              <w:t>Phone: +91 20 7654 3210</w:t>
            </w:r>
            <w:sdt>
              <w:sdtPr>
                <w:alias w:val="Enter phone:"/>
                <w:tag w:val="Enter phone:"/>
                <w:id w:val="-898277949"/>
                <w:placeholder>
                  <w:docPart w:val="25FD16561CE84DC7B49328B26D56BB4D"/>
                </w:placeholder>
                <w:temporary/>
                <w:showingPlcHdr/>
                <w15:appearance w15:val="hidden"/>
              </w:sdtPr>
              <w:sdtEndPr/>
              <w:sdtContent>
                <w:r>
                  <w:t>Phone</w:t>
                </w:r>
              </w:sdtContent>
            </w:sdt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39B03FF3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07CC54BE" w14:textId="77777777" w:rsidR="008049DB" w:rsidRDefault="00D50A73">
            <w:pPr>
              <w:pStyle w:val="Heading3"/>
              <w:spacing w:line="264" w:lineRule="auto"/>
              <w:outlineLvl w:val="2"/>
            </w:pPr>
            <w:sdt>
              <w:sdtPr>
                <w:alias w:val="Comments or special instructions:"/>
                <w:tag w:val="Comments or special instructions:"/>
                <w:id w:val="2040548107"/>
                <w:placeholder>
                  <w:docPart w:val="044B35DBAE66432C99E1744C09C4495B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Comments or special instructions:</w:t>
                </w:r>
              </w:sdtContent>
            </w:sdt>
          </w:p>
          <w:sdt>
            <w:sdtPr>
              <w:alias w:val="Enter your comments:"/>
              <w:tag w:val="Enter your comments:"/>
              <w:id w:val="1468700434"/>
              <w:placeholder>
                <w:docPart w:val="09A104FE92A34C188DD6347427636594"/>
              </w:placeholder>
              <w:temporary/>
              <w:showingPlcHdr/>
              <w15:appearance w15:val="hidden"/>
            </w:sdtPr>
            <w:sdtEndPr/>
            <w:sdtContent>
              <w:p w14:paraId="44DBA75C" w14:textId="77777777" w:rsidR="008049DB" w:rsidRDefault="006A3739">
                <w:pPr>
                  <w:spacing w:line="264" w:lineRule="auto"/>
                </w:pPr>
                <w:r>
                  <w:t>To get started right away, just tap any placeholder text (such as this) and start typing to replace it with your own.</w:t>
                </w:r>
              </w:p>
            </w:sdtContent>
          </w:sdt>
        </w:tc>
      </w:tr>
    </w:tbl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33"/>
        <w:gridCol w:w="2055"/>
        <w:gridCol w:w="1957"/>
        <w:gridCol w:w="1467"/>
        <w:gridCol w:w="1413"/>
        <w:gridCol w:w="1345"/>
      </w:tblGrid>
      <w:tr w:rsidR="00966901" w:rsidRPr="00966901" w14:paraId="595B41BD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sdt>
          <w:sdtPr>
            <w:alias w:val="Salesperson:"/>
            <w:tag w:val="Salesperson:"/>
            <w:id w:val="1444961735"/>
            <w:placeholder>
              <w:docPart w:val="0D028FAADF6E4F888E632417D9532B8E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3" w:type="dxa"/>
                <w:tcBorders>
                  <w:bottom w:val="none" w:sz="0" w:space="0" w:color="auto"/>
                </w:tcBorders>
              </w:tcPr>
              <w:p w14:paraId="39922AB7" w14:textId="77777777" w:rsidR="00966901" w:rsidRPr="00966901" w:rsidRDefault="00966901" w:rsidP="002558FA">
                <w:pPr>
                  <w:pStyle w:val="Heading4"/>
                  <w:outlineLvl w:val="3"/>
                </w:pPr>
                <w:r w:rsidRPr="00966901">
                  <w:t>SALESPERSON</w:t>
                </w:r>
              </w:p>
            </w:tc>
          </w:sdtContent>
        </w:sdt>
        <w:tc>
          <w:tcPr>
            <w:tcW w:w="2055" w:type="dxa"/>
            <w:tcBorders>
              <w:bottom w:val="none" w:sz="0" w:space="0" w:color="auto"/>
            </w:tcBorders>
          </w:tcPr>
          <w:p w14:paraId="377D755D" w14:textId="77777777" w:rsidR="00966901" w:rsidRPr="00966901" w:rsidRDefault="00D50A73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Purchase order number:"/>
                <w:tag w:val="Purchase order number:"/>
                <w:id w:val="367572390"/>
                <w:placeholder>
                  <w:docPart w:val="A9BFFC22EBB64307A104525223580B8B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P.O. NUMBER</w:t>
                </w:r>
              </w:sdtContent>
            </w:sdt>
          </w:p>
        </w:tc>
        <w:tc>
          <w:tcPr>
            <w:tcW w:w="1957" w:type="dxa"/>
            <w:tcBorders>
              <w:bottom w:val="none" w:sz="0" w:space="0" w:color="auto"/>
            </w:tcBorders>
          </w:tcPr>
          <w:p w14:paraId="630C442E" w14:textId="77777777" w:rsidR="00966901" w:rsidRPr="00966901" w:rsidRDefault="00D50A73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Requisitioner:"/>
                <w:tag w:val="Requisitioner:"/>
                <w:id w:val="-363215838"/>
                <w:placeholder>
                  <w:docPart w:val="106848C9501D4001BA0538CAC684E1B8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REQUISITIONER</w:t>
                </w:r>
              </w:sdtContent>
            </w:sdt>
          </w:p>
        </w:tc>
        <w:tc>
          <w:tcPr>
            <w:tcW w:w="1467" w:type="dxa"/>
            <w:tcBorders>
              <w:bottom w:val="none" w:sz="0" w:space="0" w:color="auto"/>
            </w:tcBorders>
          </w:tcPr>
          <w:p w14:paraId="68A078EB" w14:textId="77777777" w:rsidR="00966901" w:rsidRPr="00966901" w:rsidRDefault="00D50A73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Shipped via:"/>
                <w:tag w:val="Shipped via:"/>
                <w:id w:val="-336917973"/>
                <w:placeholder>
                  <w:docPart w:val="0D3B1843BBB445E29B75C9E103E3F1F5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SHIPPED VIA</w:t>
                </w:r>
              </w:sdtContent>
            </w:sdt>
          </w:p>
        </w:tc>
        <w:tc>
          <w:tcPr>
            <w:tcW w:w="1413" w:type="dxa"/>
            <w:tcBorders>
              <w:bottom w:val="none" w:sz="0" w:space="0" w:color="auto"/>
            </w:tcBorders>
          </w:tcPr>
          <w:p w14:paraId="6F4BB1E6" w14:textId="77777777" w:rsidR="00966901" w:rsidRPr="00966901" w:rsidRDefault="00D50A73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Free on board point:"/>
                <w:tag w:val="Free on board point:"/>
                <w:id w:val="-169252815"/>
                <w:placeholder>
                  <w:docPart w:val="B8D7E1E47CC049A499E899DE5699E7D3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F.O.B. POINT</w:t>
                </w:r>
              </w:sdtContent>
            </w:sdt>
          </w:p>
        </w:tc>
        <w:tc>
          <w:tcPr>
            <w:tcW w:w="1345" w:type="dxa"/>
            <w:tcBorders>
              <w:bottom w:val="none" w:sz="0" w:space="0" w:color="auto"/>
            </w:tcBorders>
          </w:tcPr>
          <w:p w14:paraId="45F4BF4A" w14:textId="77777777" w:rsidR="00966901" w:rsidRPr="00966901" w:rsidRDefault="00D50A73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Quotation terms:"/>
                <w:tag w:val="Quotation terms:"/>
                <w:id w:val="1351061489"/>
                <w:placeholder>
                  <w:docPart w:val="49E7351494F1492D890D268FCCA523C1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TERMS</w:t>
                </w:r>
              </w:sdtContent>
            </w:sdt>
          </w:p>
        </w:tc>
      </w:tr>
      <w:tr w:rsidR="00966901" w14:paraId="7C120509" w14:textId="77777777" w:rsidTr="0096690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CF5D0EB" w14:textId="0B7C0077" w:rsidR="00966901" w:rsidRDefault="001B7F0F" w:rsidP="00966901">
            <w:pPr>
              <w:spacing w:line="264" w:lineRule="auto"/>
            </w:pPr>
            <w:r>
              <w:t>Rohan Desai</w:t>
            </w:r>
          </w:p>
        </w:tc>
        <w:tc>
          <w:tcPr>
            <w:tcW w:w="2055" w:type="dxa"/>
          </w:tcPr>
          <w:p w14:paraId="1D5C985F" w14:textId="001AFC62" w:rsidR="00966901" w:rsidRDefault="001B7F0F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PO-GO-2026-204</w:t>
            </w:r>
          </w:p>
        </w:tc>
        <w:tc>
          <w:tcPr>
            <w:tcW w:w="1957" w:type="dxa"/>
          </w:tcPr>
          <w:p w14:paraId="044E358E" w14:textId="5CFFEF53" w:rsidR="00966901" w:rsidRDefault="001B7F0F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Priya</w:t>
            </w:r>
            <w:proofErr w:type="spellEnd"/>
            <w:r>
              <w:t xml:space="preserve"> Mehta</w:t>
            </w:r>
          </w:p>
        </w:tc>
        <w:tc>
          <w:tcPr>
            <w:tcW w:w="1467" w:type="dxa"/>
          </w:tcPr>
          <w:p w14:paraId="47692F2D" w14:textId="0086E312" w:rsidR="00966901" w:rsidRDefault="001B7F0F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Online Delivery</w:t>
            </w:r>
          </w:p>
        </w:tc>
        <w:tc>
          <w:tcPr>
            <w:tcW w:w="1413" w:type="dxa"/>
          </w:tcPr>
          <w:p w14:paraId="294399BB" w14:textId="3E4331F3" w:rsidR="00966901" w:rsidRDefault="001B7F0F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Pune</w:t>
            </w:r>
          </w:p>
        </w:tc>
        <w:tc>
          <w:tcPr>
            <w:tcW w:w="1345" w:type="dxa"/>
          </w:tcPr>
          <w:p w14:paraId="216D603F" w14:textId="4A2C636B" w:rsidR="00966901" w:rsidRDefault="001B7F0F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15 Days</w:t>
            </w:r>
          </w:p>
        </w:tc>
      </w:tr>
    </w:tbl>
    <w:p w14:paraId="5A58144B" w14:textId="77777777" w:rsidR="00966901" w:rsidRDefault="00966901"/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5501"/>
        <w:gridCol w:w="1404"/>
        <w:gridCol w:w="1348"/>
      </w:tblGrid>
      <w:tr w:rsidR="008049DB" w14:paraId="29D8C68D" w14:textId="77777777" w:rsidTr="00255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000F5BFD" w14:textId="77777777" w:rsidR="008049DB" w:rsidRDefault="00D50A73">
            <w:pPr>
              <w:pStyle w:val="Heading4"/>
              <w:outlineLvl w:val="3"/>
            </w:pPr>
            <w:sdt>
              <w:sdtPr>
                <w:alias w:val="Quantity:"/>
                <w:tag w:val="Quantity:"/>
                <w:id w:val="-1738312568"/>
                <w:placeholder>
                  <w:docPart w:val="69BC403066C74DDD9CB30A2629DB825C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QUANTITY</w:t>
                </w:r>
              </w:sdtContent>
            </w:sdt>
          </w:p>
        </w:tc>
        <w:tc>
          <w:tcPr>
            <w:tcW w:w="5501" w:type="dxa"/>
          </w:tcPr>
          <w:p w14:paraId="6848AB1C" w14:textId="77777777" w:rsidR="008049DB" w:rsidRDefault="00D50A73">
            <w:pPr>
              <w:pStyle w:val="Heading4"/>
              <w:outlineLvl w:val="3"/>
            </w:pPr>
            <w:sdt>
              <w:sdtPr>
                <w:alias w:val="Description:"/>
                <w:tag w:val="Description:"/>
                <w:id w:val="1198742974"/>
                <w:placeholder>
                  <w:docPart w:val="A85B018A231343479BBB419344D29A8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DESCRIPTION</w:t>
                </w:r>
              </w:sdtContent>
            </w:sdt>
          </w:p>
        </w:tc>
        <w:tc>
          <w:tcPr>
            <w:tcW w:w="1404" w:type="dxa"/>
          </w:tcPr>
          <w:p w14:paraId="46D945D6" w14:textId="77777777" w:rsidR="008049DB" w:rsidRDefault="00D50A73">
            <w:pPr>
              <w:pStyle w:val="Heading4"/>
              <w:outlineLvl w:val="3"/>
            </w:pPr>
            <w:sdt>
              <w:sdtPr>
                <w:alias w:val="Unit price:"/>
                <w:tag w:val="Unit price:"/>
                <w:id w:val="1604447165"/>
                <w:placeholder>
                  <w:docPart w:val="FDA832976AD44F18BF21E29A8C9EA93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UNIT PRICE</w:t>
                </w:r>
              </w:sdtContent>
            </w:sdt>
          </w:p>
        </w:tc>
        <w:tc>
          <w:tcPr>
            <w:tcW w:w="1348" w:type="dxa"/>
          </w:tcPr>
          <w:p w14:paraId="1859031A" w14:textId="77777777" w:rsidR="008049DB" w:rsidRDefault="00D50A73">
            <w:pPr>
              <w:pStyle w:val="Heading4"/>
              <w:outlineLvl w:val="3"/>
            </w:pPr>
            <w:sdt>
              <w:sdtPr>
                <w:alias w:val="Total:"/>
                <w:tag w:val="Total:"/>
                <w:id w:val="-150831350"/>
                <w:placeholder>
                  <w:docPart w:val="7D5DB7CF3C72499B9FA08F607D0CD54A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</w:t>
                </w:r>
              </w:sdtContent>
            </w:sdt>
          </w:p>
        </w:tc>
      </w:tr>
      <w:tr w:rsidR="008049DB" w14:paraId="11797A21" w14:textId="77777777" w:rsidTr="002558FA">
        <w:tc>
          <w:tcPr>
            <w:tcW w:w="1817" w:type="dxa"/>
          </w:tcPr>
          <w:p w14:paraId="7C45DB59" w14:textId="06C3EF88" w:rsidR="008049DB" w:rsidRDefault="00965093">
            <w:pPr>
              <w:pStyle w:val="Quantity"/>
            </w:pPr>
            <w:r>
              <w:t>40</w:t>
            </w:r>
          </w:p>
        </w:tc>
        <w:tc>
          <w:tcPr>
            <w:tcW w:w="5501" w:type="dxa"/>
          </w:tcPr>
          <w:p w14:paraId="1EFCD427" w14:textId="41D1C0E1" w:rsidR="008049DB" w:rsidRDefault="001B7F0F">
            <w:r>
              <w:t>Corporate Website Design</w:t>
            </w:r>
          </w:p>
        </w:tc>
        <w:tc>
          <w:tcPr>
            <w:tcW w:w="1404" w:type="dxa"/>
          </w:tcPr>
          <w:p w14:paraId="6463A885" w14:textId="475021AA" w:rsidR="008049DB" w:rsidRDefault="001B7F0F">
            <w:pPr>
              <w:pStyle w:val="Amount"/>
            </w:pPr>
            <w:r>
              <w:t>₹45,000</w:t>
            </w:r>
          </w:p>
        </w:tc>
        <w:tc>
          <w:tcPr>
            <w:tcW w:w="1348" w:type="dxa"/>
          </w:tcPr>
          <w:p w14:paraId="5E44D3AD" w14:textId="36D4596C" w:rsidR="008049DB" w:rsidRDefault="001B7F0F">
            <w:pPr>
              <w:pStyle w:val="Amount"/>
            </w:pPr>
            <w:r>
              <w:t>₹45,000</w:t>
            </w:r>
          </w:p>
        </w:tc>
      </w:tr>
      <w:tr w:rsidR="008049DB" w14:paraId="558C6D2C" w14:textId="77777777" w:rsidTr="002558FA">
        <w:tc>
          <w:tcPr>
            <w:tcW w:w="1817" w:type="dxa"/>
          </w:tcPr>
          <w:p w14:paraId="7C4EF523" w14:textId="25F64BFA" w:rsidR="008049DB" w:rsidRDefault="00965093">
            <w:pPr>
              <w:pStyle w:val="Quantity"/>
            </w:pPr>
            <w:r>
              <w:t>10</w:t>
            </w:r>
          </w:p>
        </w:tc>
        <w:tc>
          <w:tcPr>
            <w:tcW w:w="5501" w:type="dxa"/>
          </w:tcPr>
          <w:p w14:paraId="7C1F45E8" w14:textId="2A652206" w:rsidR="008049DB" w:rsidRDefault="001B7F0F">
            <w:r>
              <w:t>UI/UX Consultation</w:t>
            </w:r>
          </w:p>
        </w:tc>
        <w:tc>
          <w:tcPr>
            <w:tcW w:w="1404" w:type="dxa"/>
          </w:tcPr>
          <w:p w14:paraId="56C9E1C5" w14:textId="308820F2" w:rsidR="008049DB" w:rsidRDefault="001B7F0F">
            <w:pPr>
              <w:pStyle w:val="Amount"/>
            </w:pPr>
            <w:r>
              <w:t>₹15,000</w:t>
            </w:r>
          </w:p>
        </w:tc>
        <w:tc>
          <w:tcPr>
            <w:tcW w:w="1348" w:type="dxa"/>
          </w:tcPr>
          <w:p w14:paraId="19E73296" w14:textId="04C7C7E2" w:rsidR="008049DB" w:rsidRDefault="001B7F0F">
            <w:pPr>
              <w:pStyle w:val="Amount"/>
            </w:pPr>
            <w:r>
              <w:t>₹15,000</w:t>
            </w:r>
          </w:p>
        </w:tc>
      </w:tr>
      <w:tr w:rsidR="008049DB" w14:paraId="6C825C10" w14:textId="77777777" w:rsidTr="002558FA">
        <w:tc>
          <w:tcPr>
            <w:tcW w:w="1817" w:type="dxa"/>
          </w:tcPr>
          <w:p w14:paraId="0745122C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7FD6C5A6" w14:textId="77777777" w:rsidR="008049DB" w:rsidRDefault="008049DB"/>
        </w:tc>
        <w:tc>
          <w:tcPr>
            <w:tcW w:w="1404" w:type="dxa"/>
          </w:tcPr>
          <w:p w14:paraId="6D695CD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7E1AFDAA" w14:textId="77777777" w:rsidR="008049DB" w:rsidRDefault="008049DB">
            <w:pPr>
              <w:pStyle w:val="Amount"/>
            </w:pPr>
          </w:p>
        </w:tc>
      </w:tr>
      <w:tr w:rsidR="008049DB" w14:paraId="511F56ED" w14:textId="77777777" w:rsidTr="002558FA">
        <w:tc>
          <w:tcPr>
            <w:tcW w:w="1817" w:type="dxa"/>
          </w:tcPr>
          <w:p w14:paraId="6012D503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4D82B007" w14:textId="77777777" w:rsidR="008049DB" w:rsidRDefault="008049DB"/>
        </w:tc>
        <w:tc>
          <w:tcPr>
            <w:tcW w:w="1404" w:type="dxa"/>
          </w:tcPr>
          <w:p w14:paraId="29A7D18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261D67AE" w14:textId="77777777" w:rsidR="008049DB" w:rsidRDefault="008049DB">
            <w:pPr>
              <w:pStyle w:val="Amount"/>
            </w:pPr>
          </w:p>
        </w:tc>
      </w:tr>
      <w:tr w:rsidR="008049DB" w14:paraId="63E21971" w14:textId="77777777" w:rsidTr="002558FA">
        <w:tc>
          <w:tcPr>
            <w:tcW w:w="1817" w:type="dxa"/>
          </w:tcPr>
          <w:p w14:paraId="3A569E56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80513B9" w14:textId="77777777" w:rsidR="008049DB" w:rsidRDefault="008049DB"/>
        </w:tc>
        <w:tc>
          <w:tcPr>
            <w:tcW w:w="1404" w:type="dxa"/>
          </w:tcPr>
          <w:p w14:paraId="65D268D0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40BCDC6" w14:textId="77777777" w:rsidR="008049DB" w:rsidRDefault="008049DB">
            <w:pPr>
              <w:pStyle w:val="Amount"/>
            </w:pPr>
          </w:p>
        </w:tc>
      </w:tr>
      <w:tr w:rsidR="008049DB" w14:paraId="180EF1F8" w14:textId="77777777" w:rsidTr="002558FA">
        <w:tc>
          <w:tcPr>
            <w:tcW w:w="1817" w:type="dxa"/>
          </w:tcPr>
          <w:p w14:paraId="73F6EF32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634347A0" w14:textId="77777777" w:rsidR="008049DB" w:rsidRDefault="008049DB"/>
        </w:tc>
        <w:tc>
          <w:tcPr>
            <w:tcW w:w="1404" w:type="dxa"/>
          </w:tcPr>
          <w:p w14:paraId="271FA5B6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0424EFC4" w14:textId="77777777" w:rsidR="008049DB" w:rsidRDefault="008049DB">
            <w:pPr>
              <w:pStyle w:val="Amount"/>
            </w:pPr>
          </w:p>
        </w:tc>
      </w:tr>
      <w:tr w:rsidR="008049DB" w14:paraId="3F993BBF" w14:textId="77777777" w:rsidTr="002558FA">
        <w:tc>
          <w:tcPr>
            <w:tcW w:w="1817" w:type="dxa"/>
          </w:tcPr>
          <w:p w14:paraId="106580AD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1062E90" w14:textId="77777777" w:rsidR="008049DB" w:rsidRDefault="008049DB"/>
        </w:tc>
        <w:tc>
          <w:tcPr>
            <w:tcW w:w="1404" w:type="dxa"/>
          </w:tcPr>
          <w:p w14:paraId="05350942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EB0CC44" w14:textId="77777777" w:rsidR="008049DB" w:rsidRDefault="008049DB">
            <w:pPr>
              <w:pStyle w:val="Amount"/>
            </w:pPr>
          </w:p>
        </w:tc>
      </w:tr>
      <w:tr w:rsidR="008049DB" w14:paraId="3CF8AE36" w14:textId="77777777" w:rsidTr="002558FA">
        <w:tc>
          <w:tcPr>
            <w:tcW w:w="1817" w:type="dxa"/>
          </w:tcPr>
          <w:p w14:paraId="7495EF91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37147E12" w14:textId="77777777" w:rsidR="008049DB" w:rsidRDefault="008049DB"/>
        </w:tc>
        <w:tc>
          <w:tcPr>
            <w:tcW w:w="1404" w:type="dxa"/>
          </w:tcPr>
          <w:p w14:paraId="28353DB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1D8CC89B" w14:textId="77777777" w:rsidR="008049DB" w:rsidRDefault="008049DB">
            <w:pPr>
              <w:pStyle w:val="Amount"/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51FCB916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2B402788" w14:textId="77777777" w:rsidR="008049DB" w:rsidRDefault="008049D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A2C2A3146FC24916B98B4E155223E60D"/>
            </w:placeholder>
            <w:temporary/>
            <w:showingPlcHdr/>
            <w15:appearance w15:val="hidden"/>
          </w:sdtPr>
          <w:sdtEndPr/>
          <w:sdtContent>
            <w:tc>
              <w:tcPr>
                <w:tcW w:w="6909" w:type="dxa"/>
                <w:tcBorders>
                  <w:right w:val="single" w:sz="4" w:space="0" w:color="A6A6A6" w:themeColor="background1" w:themeShade="A6"/>
                </w:tcBorders>
              </w:tcPr>
              <w:p w14:paraId="5739650C" w14:textId="77777777" w:rsidR="008049DB" w:rsidRDefault="00934F6F">
                <w:pPr>
                  <w:pStyle w:val="Heading2"/>
                  <w:spacing w:line="264" w:lineRule="auto"/>
                  <w:outlineLvl w:val="1"/>
                </w:pPr>
                <w:r>
                  <w:t>SUBTOTAL</w:t>
                </w:r>
              </w:p>
            </w:tc>
          </w:sdtContent>
        </w:sdt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FE652A1" w14:textId="6F32EA36" w:rsidR="008049DB" w:rsidRDefault="001B7F0F">
            <w:pPr>
              <w:pStyle w:val="Amount"/>
              <w:spacing w:line="264" w:lineRule="auto"/>
            </w:pPr>
            <w:r>
              <w:t>₹60,000</w:t>
            </w:r>
          </w:p>
        </w:tc>
      </w:tr>
      <w:tr w:rsidR="008049DB" w14:paraId="74F031EC" w14:textId="77777777" w:rsidTr="00966901">
        <w:tc>
          <w:tcPr>
            <w:tcW w:w="1817" w:type="dxa"/>
          </w:tcPr>
          <w:p w14:paraId="67556F96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3A6AB3A" w14:textId="77777777" w:rsidR="008049DB" w:rsidRDefault="00D50A73">
            <w:pPr>
              <w:pStyle w:val="Heading2"/>
              <w:spacing w:line="264" w:lineRule="auto"/>
              <w:outlineLvl w:val="1"/>
            </w:pPr>
            <w:sdt>
              <w:sdtPr>
                <w:alias w:val="Sales tax:"/>
                <w:tag w:val="Sales tax:"/>
                <w:id w:val="-578517216"/>
                <w:placeholder>
                  <w:docPart w:val="6FD2C850225B447EA886E285E99C7C20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SALES TAX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C03B2D4" w14:textId="0BA93BCE" w:rsidR="008049DB" w:rsidRDefault="001B7F0F">
            <w:pPr>
              <w:pStyle w:val="Amount"/>
              <w:spacing w:line="264" w:lineRule="auto"/>
            </w:pPr>
            <w:r>
              <w:t>₹10,800</w:t>
            </w:r>
          </w:p>
        </w:tc>
      </w:tr>
      <w:tr w:rsidR="008049DB" w14:paraId="6A6E7793" w14:textId="77777777" w:rsidTr="00966901">
        <w:tc>
          <w:tcPr>
            <w:tcW w:w="1817" w:type="dxa"/>
          </w:tcPr>
          <w:p w14:paraId="3DB832CE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E81DD47" w14:textId="77777777" w:rsidR="008049DB" w:rsidRDefault="00D50A73">
            <w:pPr>
              <w:pStyle w:val="Heading2"/>
              <w:spacing w:line="264" w:lineRule="auto"/>
              <w:outlineLvl w:val="1"/>
            </w:pPr>
            <w:sdt>
              <w:sdtPr>
                <w:alias w:val="Shipping and handling:"/>
                <w:tag w:val="Shipping and handling:"/>
                <w:id w:val="-1692443947"/>
                <w:placeholder>
                  <w:docPart w:val="8D7E2F5062F44ABDAE63E59C2F8577DD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SHIPPING &amp; HANDLING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712E1D5" w14:textId="6A59851B" w:rsidR="008049DB" w:rsidRDefault="00965093">
            <w:pPr>
              <w:pStyle w:val="Amount"/>
              <w:spacing w:line="264" w:lineRule="auto"/>
            </w:pPr>
            <w:r>
              <w:t>₹0</w:t>
            </w:r>
          </w:p>
        </w:tc>
      </w:tr>
      <w:tr w:rsidR="008049DB" w14:paraId="70B9B004" w14:textId="77777777" w:rsidTr="00966901">
        <w:tc>
          <w:tcPr>
            <w:tcW w:w="1817" w:type="dxa"/>
          </w:tcPr>
          <w:p w14:paraId="2AEE4262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1175665F" w14:textId="77777777" w:rsidR="008049DB" w:rsidRDefault="00D50A73">
            <w:pPr>
              <w:pStyle w:val="Heading2"/>
              <w:spacing w:line="264" w:lineRule="auto"/>
              <w:outlineLvl w:val="1"/>
            </w:pPr>
            <w:sdt>
              <w:sdtPr>
                <w:alias w:val="Total due:"/>
                <w:tag w:val="Total due:"/>
                <w:id w:val="2003691622"/>
                <w:placeholder>
                  <w:docPart w:val="C8FEF19E8BB34E57953A30DC44DC74E2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FE509E6" w14:textId="27D4F80F" w:rsidR="008049DB" w:rsidRDefault="001B7F0F">
            <w:pPr>
              <w:pStyle w:val="Amount"/>
              <w:spacing w:line="264" w:lineRule="auto"/>
            </w:pPr>
            <w:r>
              <w:t>₹70,800</w:t>
            </w:r>
          </w:p>
        </w:tc>
      </w:tr>
    </w:tbl>
    <w:p w14:paraId="5C00A9C8" w14:textId="4037C57A" w:rsidR="008049DB" w:rsidRDefault="001B7F0F">
      <w:pPr>
        <w:pStyle w:val="Instructions"/>
      </w:pPr>
      <w:r>
        <w:t xml:space="preserve">Make all checks payable to </w:t>
      </w:r>
      <w:proofErr w:type="spellStart"/>
      <w:r>
        <w:t>PixelCraft</w:t>
      </w:r>
      <w:proofErr w:type="spellEnd"/>
      <w:r>
        <w:t xml:space="preserve"> Studio</w:t>
      </w:r>
      <w:r>
        <w:br/>
      </w:r>
      <w:r>
        <w:br/>
        <w:t>If you have any questions concerning this invoice, contact</w:t>
      </w:r>
      <w:proofErr w:type="gramStart"/>
      <w:r>
        <w:t>:</w:t>
      </w:r>
      <w:proofErr w:type="gramEnd"/>
      <w:r>
        <w:br/>
        <w:t>Rohan Desai</w:t>
      </w:r>
      <w:r>
        <w:br/>
        <w:t>+91 20 5678 1234</w:t>
      </w:r>
      <w:r>
        <w:br/>
        <w:t>billing@pixelcraftstudio.com</w:t>
      </w:r>
      <w:r w:rsidR="00965093">
        <w:br/>
        <w:t>accounts@technova-solutions.com</w:t>
      </w:r>
      <w:sdt>
        <w:sdtPr>
          <w:alias w:val="Enter email:"/>
          <w:tag w:val="Enter email:"/>
          <w:id w:val="-1022242413"/>
          <w:placeholder>
            <w:docPart w:val="B486A29AB27C4DACB00D9A210DC6DF58"/>
          </w:placeholder>
          <w:temporary/>
          <w:showingPlcHdr/>
          <w15:appearance w15:val="hidden"/>
        </w:sdtPr>
        <w:sdtEndPr/>
        <w:sdtContent>
          <w:bookmarkStart w:id="0" w:name="_GoBack"/>
          <w:r w:rsidR="00965093">
            <w:t>Email</w:t>
          </w:r>
          <w:bookmarkEnd w:id="0"/>
        </w:sdtContent>
      </w:sdt>
    </w:p>
    <w:p w14:paraId="207E38EC" w14:textId="77777777" w:rsidR="00837ECD" w:rsidRPr="00837ECD" w:rsidRDefault="00D50A73" w:rsidP="00837ECD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3B757E5796E640E1BEE62786DACA0221"/>
          </w:placeholder>
          <w:temporary/>
          <w:showingPlcHdr/>
          <w15:appearance w15:val="hidden"/>
        </w:sdtPr>
        <w:sdtEndPr/>
        <w:sdtContent>
          <w:r w:rsidR="00616194">
            <w:t>Thank you for your business!</w:t>
          </w:r>
        </w:sdtContent>
      </w:sdt>
    </w:p>
    <w:sectPr w:rsidR="00837ECD" w:rsidRPr="00837EC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842895" w14:textId="77777777" w:rsidR="00D50A73" w:rsidRDefault="00D50A73">
      <w:pPr>
        <w:spacing w:line="240" w:lineRule="auto"/>
      </w:pPr>
      <w:r>
        <w:separator/>
      </w:r>
    </w:p>
  </w:endnote>
  <w:endnote w:type="continuationSeparator" w:id="0">
    <w:p w14:paraId="77AD945B" w14:textId="77777777" w:rsidR="00D50A73" w:rsidRDefault="00D50A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DC337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2DF01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50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9042B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8981C5" w14:textId="77777777" w:rsidR="00D50A73" w:rsidRDefault="00D50A73">
      <w:pPr>
        <w:spacing w:line="240" w:lineRule="auto"/>
      </w:pPr>
      <w:r>
        <w:separator/>
      </w:r>
    </w:p>
  </w:footnote>
  <w:footnote w:type="continuationSeparator" w:id="0">
    <w:p w14:paraId="7C511539" w14:textId="77777777" w:rsidR="00D50A73" w:rsidRDefault="00D50A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D360C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AEADC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EC50B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CC4"/>
    <w:rsid w:val="00055AF8"/>
    <w:rsid w:val="001B7F0F"/>
    <w:rsid w:val="002558FA"/>
    <w:rsid w:val="00323F56"/>
    <w:rsid w:val="003667F4"/>
    <w:rsid w:val="00451AA0"/>
    <w:rsid w:val="004C0D0E"/>
    <w:rsid w:val="00616194"/>
    <w:rsid w:val="006A3739"/>
    <w:rsid w:val="0073500C"/>
    <w:rsid w:val="007577D4"/>
    <w:rsid w:val="00793AFB"/>
    <w:rsid w:val="007D3668"/>
    <w:rsid w:val="008049DB"/>
    <w:rsid w:val="00837ECD"/>
    <w:rsid w:val="00907574"/>
    <w:rsid w:val="00934F6F"/>
    <w:rsid w:val="00965093"/>
    <w:rsid w:val="00966901"/>
    <w:rsid w:val="00981A82"/>
    <w:rsid w:val="00A93410"/>
    <w:rsid w:val="00B76A92"/>
    <w:rsid w:val="00BB4862"/>
    <w:rsid w:val="00BF2506"/>
    <w:rsid w:val="00C3067E"/>
    <w:rsid w:val="00CE7F7E"/>
    <w:rsid w:val="00CF07F2"/>
    <w:rsid w:val="00D50A73"/>
    <w:rsid w:val="00D934CD"/>
    <w:rsid w:val="00E9657B"/>
    <w:rsid w:val="00E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B7777"/>
  <w15:chartTrackingRefBased/>
  <w15:docId w15:val="{074B35DD-43C9-4B8F-AC3F-84F6C329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kur%20Kumar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C456FF824546ADBB586B95B6074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47E3-89B4-4A8F-97BD-63019FB25EB5}"/>
      </w:docPartPr>
      <w:docPartBody>
        <w:p w:rsidR="009A4AF8" w:rsidRDefault="006A456A">
          <w:pPr>
            <w:pStyle w:val="5AC456FF824546ADBB586B95B607478C"/>
          </w:pPr>
          <w:r>
            <w:t>INVOICE</w:t>
          </w:r>
        </w:p>
      </w:docPartBody>
    </w:docPart>
    <w:docPart>
      <w:docPartPr>
        <w:name w:val="8A9B1A062EB74018B157C3BC1E85C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EDBCA-7230-4F3C-9A4F-8D6CBB02F16A}"/>
      </w:docPartPr>
      <w:docPartBody>
        <w:p w:rsidR="009A4AF8" w:rsidRDefault="006A456A">
          <w:pPr>
            <w:pStyle w:val="8A9B1A062EB74018B157C3BC1E85CE20"/>
          </w:pPr>
          <w:r>
            <w:t>To:</w:t>
          </w:r>
        </w:p>
      </w:docPartBody>
    </w:docPart>
    <w:docPart>
      <w:docPartPr>
        <w:name w:val="AEF742B0EB3043CDB556CD8EEDDD2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18F46-F4B0-45FB-95F6-9D82136FDE7C}"/>
      </w:docPartPr>
      <w:docPartBody>
        <w:p w:rsidR="009A4AF8" w:rsidRDefault="006A456A">
          <w:pPr>
            <w:pStyle w:val="AEF742B0EB3043CDB556CD8EEDDD223A"/>
          </w:pPr>
          <w:r>
            <w:t>Ship To:</w:t>
          </w:r>
        </w:p>
      </w:docPartBody>
    </w:docPart>
    <w:docPart>
      <w:docPartPr>
        <w:name w:val="25FD16561CE84DC7B49328B26D56B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0A4AA-89DA-4FC3-8092-D54E2D331FC7}"/>
      </w:docPartPr>
      <w:docPartBody>
        <w:p w:rsidR="009A4AF8" w:rsidRDefault="006A456A">
          <w:pPr>
            <w:pStyle w:val="25FD16561CE84DC7B49328B26D56BB4D"/>
          </w:pPr>
          <w:r>
            <w:t>Phone</w:t>
          </w:r>
        </w:p>
      </w:docPartBody>
    </w:docPart>
    <w:docPart>
      <w:docPartPr>
        <w:name w:val="044B35DBAE66432C99E1744C09C44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199D5-AC12-44A2-863B-C63A7A8ACA95}"/>
      </w:docPartPr>
      <w:docPartBody>
        <w:p w:rsidR="009A4AF8" w:rsidRDefault="006A456A">
          <w:pPr>
            <w:pStyle w:val="044B35DBAE66432C99E1744C09C4495B"/>
          </w:pPr>
          <w:r>
            <w:t>Comments or special instructions:</w:t>
          </w:r>
        </w:p>
      </w:docPartBody>
    </w:docPart>
    <w:docPart>
      <w:docPartPr>
        <w:name w:val="09A104FE92A34C188DD6347427636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30A04-2DDB-4D3C-B1DE-D985A560137E}"/>
      </w:docPartPr>
      <w:docPartBody>
        <w:p w:rsidR="009A4AF8" w:rsidRDefault="006A456A">
          <w:pPr>
            <w:pStyle w:val="09A104FE92A34C188DD6347427636594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0D028FAADF6E4F888E632417D9532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E9787-0132-4797-9F1D-6E1F501352CE}"/>
      </w:docPartPr>
      <w:docPartBody>
        <w:p w:rsidR="009A4AF8" w:rsidRDefault="006A456A">
          <w:pPr>
            <w:pStyle w:val="0D028FAADF6E4F888E632417D9532B8E"/>
          </w:pPr>
          <w:r w:rsidRPr="00966901">
            <w:t>SALESPERSON</w:t>
          </w:r>
        </w:p>
      </w:docPartBody>
    </w:docPart>
    <w:docPart>
      <w:docPartPr>
        <w:name w:val="A9BFFC22EBB64307A104525223580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65B54-5FD3-4ACC-95E9-67143292EE64}"/>
      </w:docPartPr>
      <w:docPartBody>
        <w:p w:rsidR="009A4AF8" w:rsidRDefault="006A456A">
          <w:pPr>
            <w:pStyle w:val="A9BFFC22EBB64307A104525223580B8B"/>
          </w:pPr>
          <w:r w:rsidRPr="00966901">
            <w:t>P.O. NUMBER</w:t>
          </w:r>
        </w:p>
      </w:docPartBody>
    </w:docPart>
    <w:docPart>
      <w:docPartPr>
        <w:name w:val="106848C9501D4001BA0538CAC684E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EB3C5-8F30-4FD3-8C24-82473E087D20}"/>
      </w:docPartPr>
      <w:docPartBody>
        <w:p w:rsidR="009A4AF8" w:rsidRDefault="006A456A">
          <w:pPr>
            <w:pStyle w:val="106848C9501D4001BA0538CAC684E1B8"/>
          </w:pPr>
          <w:r w:rsidRPr="00966901">
            <w:t>REQUISITIONER</w:t>
          </w:r>
        </w:p>
      </w:docPartBody>
    </w:docPart>
    <w:docPart>
      <w:docPartPr>
        <w:name w:val="0D3B1843BBB445E29B75C9E103E3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D639-8E2A-4C66-9B0C-BCA87B53CB80}"/>
      </w:docPartPr>
      <w:docPartBody>
        <w:p w:rsidR="009A4AF8" w:rsidRDefault="006A456A">
          <w:pPr>
            <w:pStyle w:val="0D3B1843BBB445E29B75C9E103E3F1F5"/>
          </w:pPr>
          <w:r w:rsidRPr="00966901">
            <w:t>SHIPPED VIA</w:t>
          </w:r>
        </w:p>
      </w:docPartBody>
    </w:docPart>
    <w:docPart>
      <w:docPartPr>
        <w:name w:val="B8D7E1E47CC049A499E899DE5699E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DBE5-2D8E-45A0-9515-CE2B39457550}"/>
      </w:docPartPr>
      <w:docPartBody>
        <w:p w:rsidR="009A4AF8" w:rsidRDefault="006A456A">
          <w:pPr>
            <w:pStyle w:val="B8D7E1E47CC049A499E899DE5699E7D3"/>
          </w:pPr>
          <w:r w:rsidRPr="00966901">
            <w:t>F.O.B. POINT</w:t>
          </w:r>
        </w:p>
      </w:docPartBody>
    </w:docPart>
    <w:docPart>
      <w:docPartPr>
        <w:name w:val="49E7351494F1492D890D268FCCA52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CA711-BBFA-4D6E-9EB4-5FA4326045D1}"/>
      </w:docPartPr>
      <w:docPartBody>
        <w:p w:rsidR="009A4AF8" w:rsidRDefault="006A456A">
          <w:pPr>
            <w:pStyle w:val="49E7351494F1492D890D268FCCA523C1"/>
          </w:pPr>
          <w:r w:rsidRPr="00966901">
            <w:t>TERMS</w:t>
          </w:r>
        </w:p>
      </w:docPartBody>
    </w:docPart>
    <w:docPart>
      <w:docPartPr>
        <w:name w:val="69BC403066C74DDD9CB30A2629DB8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2AB6D-0B1D-42A3-81E0-65C4AFD8A33B}"/>
      </w:docPartPr>
      <w:docPartBody>
        <w:p w:rsidR="009A4AF8" w:rsidRDefault="006A456A">
          <w:pPr>
            <w:pStyle w:val="69BC403066C74DDD9CB30A2629DB825C"/>
          </w:pPr>
          <w:r>
            <w:t>QUANTITY</w:t>
          </w:r>
        </w:p>
      </w:docPartBody>
    </w:docPart>
    <w:docPart>
      <w:docPartPr>
        <w:name w:val="A85B018A231343479BBB419344D29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56537-900C-4FE7-A69D-13E9F9793186}"/>
      </w:docPartPr>
      <w:docPartBody>
        <w:p w:rsidR="009A4AF8" w:rsidRDefault="006A456A">
          <w:pPr>
            <w:pStyle w:val="A85B018A231343479BBB419344D29A87"/>
          </w:pPr>
          <w:r>
            <w:t>DESCRIPTION</w:t>
          </w:r>
        </w:p>
      </w:docPartBody>
    </w:docPart>
    <w:docPart>
      <w:docPartPr>
        <w:name w:val="FDA832976AD44F18BF21E29A8C9EA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FF810-94D6-4A54-BC78-2D8C6DFFA307}"/>
      </w:docPartPr>
      <w:docPartBody>
        <w:p w:rsidR="009A4AF8" w:rsidRDefault="006A456A">
          <w:pPr>
            <w:pStyle w:val="FDA832976AD44F18BF21E29A8C9EA937"/>
          </w:pPr>
          <w:r>
            <w:t>UNIT PRICE</w:t>
          </w:r>
        </w:p>
      </w:docPartBody>
    </w:docPart>
    <w:docPart>
      <w:docPartPr>
        <w:name w:val="7D5DB7CF3C72499B9FA08F607D0CD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3C1D4-E7CD-42E3-80F1-F1CDD0591BF0}"/>
      </w:docPartPr>
      <w:docPartBody>
        <w:p w:rsidR="009A4AF8" w:rsidRDefault="006A456A">
          <w:pPr>
            <w:pStyle w:val="7D5DB7CF3C72499B9FA08F607D0CD54A"/>
          </w:pPr>
          <w:r>
            <w:t>TOTAL</w:t>
          </w:r>
        </w:p>
      </w:docPartBody>
    </w:docPart>
    <w:docPart>
      <w:docPartPr>
        <w:name w:val="A2C2A3146FC24916B98B4E155223E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875EC-F30A-43BA-9795-A69C2383D5B8}"/>
      </w:docPartPr>
      <w:docPartBody>
        <w:p w:rsidR="009A4AF8" w:rsidRDefault="006A456A">
          <w:pPr>
            <w:pStyle w:val="A2C2A3146FC24916B98B4E155223E60D"/>
          </w:pPr>
          <w:r>
            <w:t>SUBTOTAL</w:t>
          </w:r>
        </w:p>
      </w:docPartBody>
    </w:docPart>
    <w:docPart>
      <w:docPartPr>
        <w:name w:val="6FD2C850225B447EA886E285E99C7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26A74-BBBB-4F2C-8201-5BEE51A747CE}"/>
      </w:docPartPr>
      <w:docPartBody>
        <w:p w:rsidR="009A4AF8" w:rsidRDefault="006A456A">
          <w:pPr>
            <w:pStyle w:val="6FD2C850225B447EA886E285E99C7C20"/>
          </w:pPr>
          <w:r>
            <w:t>SALES TAX</w:t>
          </w:r>
        </w:p>
      </w:docPartBody>
    </w:docPart>
    <w:docPart>
      <w:docPartPr>
        <w:name w:val="8D7E2F5062F44ABDAE63E59C2F857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1F63C-7B4A-4EA2-807D-FE3FC40DF5A2}"/>
      </w:docPartPr>
      <w:docPartBody>
        <w:p w:rsidR="009A4AF8" w:rsidRDefault="006A456A">
          <w:pPr>
            <w:pStyle w:val="8D7E2F5062F44ABDAE63E59C2F8577DD"/>
          </w:pPr>
          <w:r>
            <w:t>SHIPPING &amp; HANDLING</w:t>
          </w:r>
        </w:p>
      </w:docPartBody>
    </w:docPart>
    <w:docPart>
      <w:docPartPr>
        <w:name w:val="C8FEF19E8BB34E57953A30DC44DC7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17202-FCF7-4985-BE6C-DDC963A2E625}"/>
      </w:docPartPr>
      <w:docPartBody>
        <w:p w:rsidR="009A4AF8" w:rsidRDefault="006A456A">
          <w:pPr>
            <w:pStyle w:val="C8FEF19E8BB34E57953A30DC44DC74E2"/>
          </w:pPr>
          <w:r>
            <w:t>TOTAL due</w:t>
          </w:r>
        </w:p>
      </w:docPartBody>
    </w:docPart>
    <w:docPart>
      <w:docPartPr>
        <w:name w:val="B486A29AB27C4DACB00D9A210DC6D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D1379-F892-48F4-B0A9-51BD4E7EF951}"/>
      </w:docPartPr>
      <w:docPartBody>
        <w:p w:rsidR="009A4AF8" w:rsidRDefault="006A456A">
          <w:pPr>
            <w:pStyle w:val="B486A29AB27C4DACB00D9A210DC6DF58"/>
          </w:pPr>
          <w:r>
            <w:t>Email</w:t>
          </w:r>
        </w:p>
      </w:docPartBody>
    </w:docPart>
    <w:docPart>
      <w:docPartPr>
        <w:name w:val="3B757E5796E640E1BEE62786DACA0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5A46B-ADDF-42E4-A597-371A78A23144}"/>
      </w:docPartPr>
      <w:docPartBody>
        <w:p w:rsidR="009A4AF8" w:rsidRDefault="006A456A">
          <w:pPr>
            <w:pStyle w:val="3B757E5796E640E1BEE62786DACA0221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44"/>
    <w:rsid w:val="00042C44"/>
    <w:rsid w:val="0020718B"/>
    <w:rsid w:val="00451AA0"/>
    <w:rsid w:val="006A456A"/>
    <w:rsid w:val="009A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40AFD457CB40EEAEBE30ADBEF6E3A2">
    <w:name w:val="6E40AFD457CB40EEAEBE30ADBEF6E3A2"/>
  </w:style>
  <w:style w:type="paragraph" w:customStyle="1" w:styleId="6A90F93C7BF044EDA844550ED3CABFB0">
    <w:name w:val="6A90F93C7BF044EDA844550ED3CABFB0"/>
  </w:style>
  <w:style w:type="paragraph" w:customStyle="1" w:styleId="7F33DFFD4122427595C608CE4588B957">
    <w:name w:val="7F33DFFD4122427595C608CE4588B957"/>
  </w:style>
  <w:style w:type="paragraph" w:customStyle="1" w:styleId="CDB8DC4E372D4C70BD5E91E09D6F29A9">
    <w:name w:val="CDB8DC4E372D4C70BD5E91E09D6F29A9"/>
  </w:style>
  <w:style w:type="paragraph" w:customStyle="1" w:styleId="9B70E53D2A27433D900927AFA50DB5CB">
    <w:name w:val="9B70E53D2A27433D900927AFA50DB5CB"/>
  </w:style>
  <w:style w:type="paragraph" w:customStyle="1" w:styleId="833D754717524B6EA159DDED5077E70F">
    <w:name w:val="833D754717524B6EA159DDED5077E70F"/>
  </w:style>
  <w:style w:type="paragraph" w:customStyle="1" w:styleId="BE13425BCD274DC98EED4C8E02276D81">
    <w:name w:val="BE13425BCD274DC98EED4C8E02276D81"/>
  </w:style>
  <w:style w:type="paragraph" w:customStyle="1" w:styleId="600F4C65F36741DB8E1DAE850E34B63C">
    <w:name w:val="600F4C65F36741DB8E1DAE850E34B63C"/>
  </w:style>
  <w:style w:type="paragraph" w:customStyle="1" w:styleId="5AC456FF824546ADBB586B95B607478C">
    <w:name w:val="5AC456FF824546ADBB586B95B607478C"/>
  </w:style>
  <w:style w:type="paragraph" w:customStyle="1" w:styleId="C2D67FAA2D8D47238EA46566FBD27ABA">
    <w:name w:val="C2D67FAA2D8D47238EA46566FBD27ABA"/>
  </w:style>
  <w:style w:type="paragraph" w:customStyle="1" w:styleId="60314337E96C4B72816E001BC269549F">
    <w:name w:val="60314337E96C4B72816E001BC269549F"/>
  </w:style>
  <w:style w:type="paragraph" w:customStyle="1" w:styleId="93E6E6C0BF3241B5B9E56F5A77CC4E56">
    <w:name w:val="93E6E6C0BF3241B5B9E56F5A77CC4E56"/>
  </w:style>
  <w:style w:type="paragraph" w:customStyle="1" w:styleId="FCB28329B15B4426B284833917CC41EC">
    <w:name w:val="FCB28329B15B4426B284833917CC41EC"/>
  </w:style>
  <w:style w:type="paragraph" w:customStyle="1" w:styleId="8A9B1A062EB74018B157C3BC1E85CE20">
    <w:name w:val="8A9B1A062EB74018B157C3BC1E85CE20"/>
  </w:style>
  <w:style w:type="paragraph" w:customStyle="1" w:styleId="C7D3DA78CE8B4C5AB004CAB64D8F7CDA">
    <w:name w:val="C7D3DA78CE8B4C5AB004CAB64D8F7CDA"/>
  </w:style>
  <w:style w:type="paragraph" w:customStyle="1" w:styleId="03789B79C9B649D49C9605E89337FAF5">
    <w:name w:val="03789B79C9B649D49C9605E89337FAF5"/>
  </w:style>
  <w:style w:type="paragraph" w:customStyle="1" w:styleId="98C783876FAD482CBB5AF791D9FE3518">
    <w:name w:val="98C783876FAD482CBB5AF791D9FE3518"/>
  </w:style>
  <w:style w:type="paragraph" w:customStyle="1" w:styleId="E22D959D50AC4AD6A92624F612CA095E">
    <w:name w:val="E22D959D50AC4AD6A92624F612CA095E"/>
  </w:style>
  <w:style w:type="paragraph" w:customStyle="1" w:styleId="84639616C74D41938C039E7ABFD152AA">
    <w:name w:val="84639616C74D41938C039E7ABFD152AA"/>
  </w:style>
  <w:style w:type="paragraph" w:customStyle="1" w:styleId="13B2700D20A84BDD9BECD1834E2598BA">
    <w:name w:val="13B2700D20A84BDD9BECD1834E2598BA"/>
  </w:style>
  <w:style w:type="paragraph" w:customStyle="1" w:styleId="AEF742B0EB3043CDB556CD8EEDDD223A">
    <w:name w:val="AEF742B0EB3043CDB556CD8EEDDD223A"/>
  </w:style>
  <w:style w:type="paragraph" w:customStyle="1" w:styleId="5CC860EE4EC041B9AC456FDE8AB1E2A2">
    <w:name w:val="5CC860EE4EC041B9AC456FDE8AB1E2A2"/>
  </w:style>
  <w:style w:type="paragraph" w:customStyle="1" w:styleId="3ABF235B17A34A008D6EE8B312614189">
    <w:name w:val="3ABF235B17A34A008D6EE8B312614189"/>
  </w:style>
  <w:style w:type="paragraph" w:customStyle="1" w:styleId="AEBD7BCC9BF14B5982253DFFA867545A">
    <w:name w:val="AEBD7BCC9BF14B5982253DFFA867545A"/>
  </w:style>
  <w:style w:type="paragraph" w:customStyle="1" w:styleId="22548028F68549AE8E584F1261CA42EE">
    <w:name w:val="22548028F68549AE8E584F1261CA42EE"/>
  </w:style>
  <w:style w:type="paragraph" w:customStyle="1" w:styleId="07C5A61CB96342A6B369E857E0DB519F">
    <w:name w:val="07C5A61CB96342A6B369E857E0DB519F"/>
  </w:style>
  <w:style w:type="paragraph" w:customStyle="1" w:styleId="25FD16561CE84DC7B49328B26D56BB4D">
    <w:name w:val="25FD16561CE84DC7B49328B26D56BB4D"/>
  </w:style>
  <w:style w:type="paragraph" w:customStyle="1" w:styleId="044B35DBAE66432C99E1744C09C4495B">
    <w:name w:val="044B35DBAE66432C99E1744C09C4495B"/>
  </w:style>
  <w:style w:type="paragraph" w:customStyle="1" w:styleId="09A104FE92A34C188DD6347427636594">
    <w:name w:val="09A104FE92A34C188DD6347427636594"/>
  </w:style>
  <w:style w:type="paragraph" w:customStyle="1" w:styleId="0D028FAADF6E4F888E632417D9532B8E">
    <w:name w:val="0D028FAADF6E4F888E632417D9532B8E"/>
  </w:style>
  <w:style w:type="paragraph" w:customStyle="1" w:styleId="A9BFFC22EBB64307A104525223580B8B">
    <w:name w:val="A9BFFC22EBB64307A104525223580B8B"/>
  </w:style>
  <w:style w:type="paragraph" w:customStyle="1" w:styleId="106848C9501D4001BA0538CAC684E1B8">
    <w:name w:val="106848C9501D4001BA0538CAC684E1B8"/>
  </w:style>
  <w:style w:type="paragraph" w:customStyle="1" w:styleId="0D3B1843BBB445E29B75C9E103E3F1F5">
    <w:name w:val="0D3B1843BBB445E29B75C9E103E3F1F5"/>
  </w:style>
  <w:style w:type="paragraph" w:customStyle="1" w:styleId="B8D7E1E47CC049A499E899DE5699E7D3">
    <w:name w:val="B8D7E1E47CC049A499E899DE5699E7D3"/>
  </w:style>
  <w:style w:type="paragraph" w:customStyle="1" w:styleId="49E7351494F1492D890D268FCCA523C1">
    <w:name w:val="49E7351494F1492D890D268FCCA523C1"/>
  </w:style>
  <w:style w:type="paragraph" w:customStyle="1" w:styleId="B7B54E4E45964142A844FCAC2E6CDE7E">
    <w:name w:val="B7B54E4E45964142A844FCAC2E6CDE7E"/>
  </w:style>
  <w:style w:type="paragraph" w:customStyle="1" w:styleId="69BC403066C74DDD9CB30A2629DB825C">
    <w:name w:val="69BC403066C74DDD9CB30A2629DB825C"/>
  </w:style>
  <w:style w:type="paragraph" w:customStyle="1" w:styleId="A85B018A231343479BBB419344D29A87">
    <w:name w:val="A85B018A231343479BBB419344D29A87"/>
  </w:style>
  <w:style w:type="paragraph" w:customStyle="1" w:styleId="FDA832976AD44F18BF21E29A8C9EA937">
    <w:name w:val="FDA832976AD44F18BF21E29A8C9EA937"/>
  </w:style>
  <w:style w:type="paragraph" w:customStyle="1" w:styleId="7D5DB7CF3C72499B9FA08F607D0CD54A">
    <w:name w:val="7D5DB7CF3C72499B9FA08F607D0CD54A"/>
  </w:style>
  <w:style w:type="paragraph" w:customStyle="1" w:styleId="A2C2A3146FC24916B98B4E155223E60D">
    <w:name w:val="A2C2A3146FC24916B98B4E155223E60D"/>
  </w:style>
  <w:style w:type="paragraph" w:customStyle="1" w:styleId="6FD2C850225B447EA886E285E99C7C20">
    <w:name w:val="6FD2C850225B447EA886E285E99C7C20"/>
  </w:style>
  <w:style w:type="paragraph" w:customStyle="1" w:styleId="8D7E2F5062F44ABDAE63E59C2F8577DD">
    <w:name w:val="8D7E2F5062F44ABDAE63E59C2F8577DD"/>
  </w:style>
  <w:style w:type="paragraph" w:customStyle="1" w:styleId="C8FEF19E8BB34E57953A30DC44DC74E2">
    <w:name w:val="C8FEF19E8BB34E57953A30DC44DC74E2"/>
  </w:style>
  <w:style w:type="paragraph" w:customStyle="1" w:styleId="54A084961AEE4F98B0DF8FD3549BBA3F">
    <w:name w:val="54A084961AEE4F98B0DF8FD3549BBA3F"/>
  </w:style>
  <w:style w:type="paragraph" w:customStyle="1" w:styleId="5B9647A6B9EB406BBFD1E43F5CF16F0B">
    <w:name w:val="5B9647A6B9EB406BBFD1E43F5CF16F0B"/>
  </w:style>
  <w:style w:type="paragraph" w:customStyle="1" w:styleId="7F9B8D01755348B7B69EDB224F3FCBC1">
    <w:name w:val="7F9B8D01755348B7B69EDB224F3FCBC1"/>
  </w:style>
  <w:style w:type="paragraph" w:customStyle="1" w:styleId="4BED1974285F44EBAD3988AA013DC316">
    <w:name w:val="4BED1974285F44EBAD3988AA013DC316"/>
  </w:style>
  <w:style w:type="paragraph" w:customStyle="1" w:styleId="5AC521BB86BC4678977D96613F7D7CC2">
    <w:name w:val="5AC521BB86BC4678977D96613F7D7CC2"/>
  </w:style>
  <w:style w:type="paragraph" w:customStyle="1" w:styleId="254BDDD88D654E59B32DEF4932E672B4">
    <w:name w:val="254BDDD88D654E59B32DEF4932E672B4"/>
  </w:style>
  <w:style w:type="paragraph" w:customStyle="1" w:styleId="B486A29AB27C4DACB00D9A210DC6DF58">
    <w:name w:val="B486A29AB27C4DACB00D9A210DC6DF58"/>
  </w:style>
  <w:style w:type="paragraph" w:customStyle="1" w:styleId="3B757E5796E640E1BEE62786DACA0221">
    <w:name w:val="3B757E5796E640E1BEE62786DACA02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0FF61EF36C24DA7A02B935ED59AC9" ma:contentTypeVersion="12" ma:contentTypeDescription="Create a new document." ma:contentTypeScope="" ma:versionID="d8a0b021dcbe3bfb38c70fc2951d4c9e">
  <xsd:schema xmlns:xsd="http://www.w3.org/2001/XMLSchema" xmlns:xs="http://www.w3.org/2001/XMLSchema" xmlns:p="http://schemas.microsoft.com/office/2006/metadata/properties" xmlns:ns2="6d811abf-060d-4937-a289-8a38b78ca833" xmlns:ns3="6cd10cd5-43dc-4c20-a8b2-3d33777b0436" targetNamespace="http://schemas.microsoft.com/office/2006/metadata/properties" ma:root="true" ma:fieldsID="d7b459a9cf9a987402e2ff62620303d3" ns2:_="" ns3:_="">
    <xsd:import namespace="6d811abf-060d-4937-a289-8a38b78ca833"/>
    <xsd:import namespace="6cd10cd5-43dc-4c20-a8b2-3d33777b04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11abf-060d-4937-a289-8a38b78ca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861d6f-dc20-449a-8c56-44a658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10cd5-43dc-4c20-a8b2-3d33777b04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5963af-a114-4beb-8697-252b0da49399}" ma:internalName="TaxCatchAll" ma:showField="CatchAllData" ma:web="6cd10cd5-43dc-4c20-a8b2-3d33777b04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811abf-060d-4937-a289-8a38b78ca833">
      <Terms xmlns="http://schemas.microsoft.com/office/infopath/2007/PartnerControls"/>
    </lcf76f155ced4ddcb4097134ff3c332f>
    <TaxCatchAll xmlns="6cd10cd5-43dc-4c20-a8b2-3d33777b0436" xsi:nil="true"/>
  </documentManagement>
</p:properties>
</file>

<file path=customXml/itemProps1.xml><?xml version="1.0" encoding="utf-8"?>
<ds:datastoreItem xmlns:ds="http://schemas.openxmlformats.org/officeDocument/2006/customXml" ds:itemID="{255E38E0-F0AA-41BA-AC64-82385807A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11abf-060d-4937-a289-8a38b78ca833"/>
    <ds:schemaRef ds:uri="6cd10cd5-43dc-4c20-a8b2-3d33777b04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7F216C-A227-4227-87C9-7DD324C44F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033746-979A-41B6-B5DF-EA2BB9DEFD57}">
  <ds:schemaRefs>
    <ds:schemaRef ds:uri="http://schemas.microsoft.com/office/2006/metadata/properties"/>
    <ds:schemaRef ds:uri="http://schemas.microsoft.com/office/infopath/2007/PartnerControls"/>
    <ds:schemaRef ds:uri="6d811abf-060d-4937-a289-8a38b78ca833"/>
    <ds:schemaRef ds:uri="6cd10cd5-43dc-4c20-a8b2-3d33777b04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</Template>
  <TotalTime>5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TechNova Solutions Pvt Ltd</Company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Microsoft account</cp:lastModifiedBy>
  <cp:revision>3</cp:revision>
  <dcterms:created xsi:type="dcterms:W3CDTF">2026-06-11T11:44:00Z</dcterms:created>
  <dcterms:modified xsi:type="dcterms:W3CDTF">2026-06-11T11:55:00Z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0x01010026E0FF61EF36C24DA7A02B935ED59AC9</vt:lpwstr>
  </property>
</Properties>
</file>