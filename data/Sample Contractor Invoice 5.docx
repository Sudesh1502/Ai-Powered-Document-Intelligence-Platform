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68902F74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3266A70E" w14:textId="129BEEDC" w:rsidR="008049DB" w:rsidRDefault="00863865">
            <w:pPr>
              <w:pStyle w:val="Heading1"/>
              <w:outlineLvl w:val="0"/>
            </w:pPr>
            <w:proofErr w:type="spellStart"/>
            <w:r>
              <w:t>GrowthBoost</w:t>
            </w:r>
            <w:proofErr w:type="spellEnd"/>
            <w:r>
              <w:t xml:space="preserve"> Media</w:t>
            </w:r>
          </w:p>
          <w:p w14:paraId="272394B6" w14:textId="0F37DA29" w:rsidR="008049DB" w:rsidRDefault="00863865">
            <w:pPr>
              <w:pStyle w:val="Slogan"/>
            </w:pPr>
            <w:r>
              <w:t>Driving Digital Success</w:t>
            </w:r>
          </w:p>
          <w:p w14:paraId="1DECF04B" w14:textId="6A8161E1" w:rsidR="00965093" w:rsidRDefault="00863865">
            <w:r>
              <w:t>90 Media Square, Connaught Place</w:t>
            </w:r>
            <w:r>
              <w:br/>
              <w:t>New Delhi, DL 110001</w:t>
            </w:r>
            <w:r>
              <w:br/>
              <w:t>Phone: +91 11 7788 9900 Fax: +91 11 7788 9901</w:t>
            </w:r>
          </w:p>
        </w:tc>
        <w:tc>
          <w:tcPr>
            <w:tcW w:w="5048" w:type="dxa"/>
          </w:tcPr>
          <w:p w14:paraId="25CB1DCD" w14:textId="77777777" w:rsidR="008049DB" w:rsidRDefault="00B91852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5AC456FF824546ADBB586B95B607478C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</w:t>
                </w:r>
              </w:sdtContent>
            </w:sdt>
          </w:p>
          <w:p w14:paraId="33C6B165" w14:textId="6DA3FD64" w:rsidR="008049DB" w:rsidRDefault="00863865">
            <w:pPr>
              <w:pStyle w:val="Heading2"/>
              <w:outlineLvl w:val="1"/>
            </w:pPr>
            <w:r>
              <w:t>INVOICE #: INV-2026-005</w:t>
            </w:r>
            <w:r>
              <w:br/>
              <w:t>DATE: 20-Jun-2026</w:t>
            </w:r>
          </w:p>
        </w:tc>
      </w:tr>
      <w:tr w:rsidR="008049DB" w14:paraId="2D5DEFFC" w14:textId="77777777" w:rsidTr="00907574">
        <w:trPr>
          <w:trHeight w:val="1440"/>
        </w:trPr>
        <w:tc>
          <w:tcPr>
            <w:tcW w:w="5032" w:type="dxa"/>
          </w:tcPr>
          <w:p w14:paraId="7E796514" w14:textId="77777777" w:rsidR="008049DB" w:rsidRDefault="00B91852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8A9B1A062EB74018B157C3BC1E85CE20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To:</w:t>
                </w:r>
              </w:sdtContent>
            </w:sdt>
          </w:p>
          <w:p w14:paraId="6467D0FA" w14:textId="49AEA6E1" w:rsidR="008049DB" w:rsidRDefault="00863865">
            <w:proofErr w:type="spellStart"/>
            <w:r>
              <w:t>Neha</w:t>
            </w:r>
            <w:proofErr w:type="spellEnd"/>
            <w:r>
              <w:t xml:space="preserve"> Singh</w:t>
            </w:r>
            <w:r>
              <w:br/>
              <w:t>Urban Fashion Hub</w:t>
            </w:r>
            <w:r>
              <w:br/>
              <w:t xml:space="preserve">55 Fashion Street, Karol </w:t>
            </w:r>
            <w:proofErr w:type="spellStart"/>
            <w:r>
              <w:t>Bagh</w:t>
            </w:r>
            <w:proofErr w:type="spellEnd"/>
            <w:r>
              <w:br/>
              <w:t>New Delhi, DL 110005</w:t>
            </w:r>
            <w:r>
              <w:br/>
              <w:t>Phone: +91 11 9988 7766</w:t>
            </w:r>
          </w:p>
        </w:tc>
        <w:tc>
          <w:tcPr>
            <w:tcW w:w="5048" w:type="dxa"/>
          </w:tcPr>
          <w:p w14:paraId="7DC8F3B0" w14:textId="77777777" w:rsidR="008049DB" w:rsidRDefault="00B91852">
            <w:pPr>
              <w:pStyle w:val="Heading3"/>
              <w:outlineLvl w:val="2"/>
            </w:pPr>
            <w:sdt>
              <w:sdtPr>
                <w:alias w:val="Ship To:"/>
                <w:tag w:val="Ship To:"/>
                <w:id w:val="-1666934941"/>
                <w:placeholder>
                  <w:docPart w:val="AEF742B0EB3043CDB556CD8EEDDD223A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Ship To:</w:t>
                </w:r>
              </w:sdtContent>
            </w:sdt>
          </w:p>
          <w:p w14:paraId="46A46FB3" w14:textId="77AEBA10" w:rsidR="008049DB" w:rsidRDefault="00863865">
            <w:proofErr w:type="spellStart"/>
            <w:r>
              <w:t>Neha</w:t>
            </w:r>
            <w:proofErr w:type="spellEnd"/>
            <w:r>
              <w:t xml:space="preserve"> Singh</w:t>
            </w:r>
            <w:r>
              <w:br/>
              <w:t>Urban Fashion Hub</w:t>
            </w:r>
            <w:r>
              <w:br/>
              <w:t xml:space="preserve">Central Distribution Center, </w:t>
            </w:r>
            <w:proofErr w:type="spellStart"/>
            <w:r>
              <w:t>Okhla</w:t>
            </w:r>
            <w:proofErr w:type="spellEnd"/>
            <w:r>
              <w:t xml:space="preserve"> Phase II</w:t>
            </w:r>
            <w:r>
              <w:br/>
              <w:t>New Delhi, DL 110020</w:t>
            </w:r>
            <w:r>
              <w:br/>
              <w:t>Phone: +91 11 9988 7766</w:t>
            </w:r>
            <w:sdt>
              <w:sdtPr>
                <w:alias w:val="Enter phone:"/>
                <w:tag w:val="Enter phone:"/>
                <w:id w:val="-898277949"/>
                <w:placeholder>
                  <w:docPart w:val="25FD16561CE84DC7B49328B26D56BB4D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Phone</w:t>
                </w:r>
              </w:sdtContent>
            </w:sdt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39B03FF3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07CC54BE" w14:textId="77777777" w:rsidR="008049DB" w:rsidRDefault="00B91852">
            <w:pPr>
              <w:pStyle w:val="Heading3"/>
              <w:spacing w:line="264" w:lineRule="auto"/>
              <w:outlineLvl w:val="2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044B35DBAE66432C99E1744C09C4495B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Comments or special instructions:</w:t>
                </w:r>
              </w:sdtContent>
            </w:sdt>
          </w:p>
          <w:p w14:paraId="44DBA75C" w14:textId="101EFA71" w:rsidR="008049DB" w:rsidRDefault="00863865">
            <w:pPr>
              <w:spacing w:line="264" w:lineRule="auto"/>
            </w:pPr>
            <w:r>
              <w:t>Digital marketing campaign services delivered for Q2 customer acquisition initiatives.</w:t>
            </w:r>
          </w:p>
        </w:tc>
      </w:tr>
    </w:tbl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33"/>
        <w:gridCol w:w="2055"/>
        <w:gridCol w:w="1957"/>
        <w:gridCol w:w="1467"/>
        <w:gridCol w:w="1413"/>
        <w:gridCol w:w="1345"/>
      </w:tblGrid>
      <w:tr w:rsidR="00966901" w:rsidRPr="00966901" w14:paraId="595B41BD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sdt>
          <w:sdtPr>
            <w:alias w:val="Salesperson:"/>
            <w:tag w:val="Salesperson:"/>
            <w:id w:val="1444961735"/>
            <w:placeholder>
              <w:docPart w:val="0D028FAADF6E4F888E632417D9532B8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3" w:type="dxa"/>
                <w:tcBorders>
                  <w:bottom w:val="none" w:sz="0" w:space="0" w:color="auto"/>
                </w:tcBorders>
              </w:tcPr>
              <w:p w14:paraId="39922AB7" w14:textId="77777777" w:rsidR="00966901" w:rsidRPr="00966901" w:rsidRDefault="00966901" w:rsidP="002558FA">
                <w:pPr>
                  <w:pStyle w:val="Heading4"/>
                  <w:outlineLvl w:val="3"/>
                </w:pPr>
                <w:r w:rsidRPr="00966901">
                  <w:t>SALESPERSON</w:t>
                </w:r>
              </w:p>
            </w:tc>
          </w:sdtContent>
        </w:sdt>
        <w:tc>
          <w:tcPr>
            <w:tcW w:w="2055" w:type="dxa"/>
            <w:tcBorders>
              <w:bottom w:val="none" w:sz="0" w:space="0" w:color="auto"/>
            </w:tcBorders>
          </w:tcPr>
          <w:p w14:paraId="377D755D" w14:textId="77777777" w:rsidR="00966901" w:rsidRPr="00966901" w:rsidRDefault="00B9185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Purchase order number:"/>
                <w:tag w:val="Purchase order number:"/>
                <w:id w:val="367572390"/>
                <w:placeholder>
                  <w:docPart w:val="A9BFFC22EBB64307A104525223580B8B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P.O. NUMBER</w:t>
                </w:r>
              </w:sdtContent>
            </w:sdt>
          </w:p>
        </w:tc>
        <w:tc>
          <w:tcPr>
            <w:tcW w:w="1957" w:type="dxa"/>
            <w:tcBorders>
              <w:bottom w:val="none" w:sz="0" w:space="0" w:color="auto"/>
            </w:tcBorders>
          </w:tcPr>
          <w:p w14:paraId="630C442E" w14:textId="77777777" w:rsidR="00966901" w:rsidRPr="00966901" w:rsidRDefault="00B9185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Requisitioner:"/>
                <w:tag w:val="Requisitioner:"/>
                <w:id w:val="-363215838"/>
                <w:placeholder>
                  <w:docPart w:val="106848C9501D4001BA0538CAC684E1B8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REQUISITIONER</w:t>
                </w:r>
              </w:sdtContent>
            </w:sdt>
          </w:p>
        </w:tc>
        <w:tc>
          <w:tcPr>
            <w:tcW w:w="1467" w:type="dxa"/>
            <w:tcBorders>
              <w:bottom w:val="none" w:sz="0" w:space="0" w:color="auto"/>
            </w:tcBorders>
          </w:tcPr>
          <w:p w14:paraId="68A078EB" w14:textId="77777777" w:rsidR="00966901" w:rsidRPr="00966901" w:rsidRDefault="00B9185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Shipped via:"/>
                <w:tag w:val="Shipped via:"/>
                <w:id w:val="-336917973"/>
                <w:placeholder>
                  <w:docPart w:val="0D3B1843BBB445E29B75C9E103E3F1F5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SHIPPED VIA</w:t>
                </w:r>
              </w:sdtContent>
            </w:sdt>
          </w:p>
        </w:tc>
        <w:tc>
          <w:tcPr>
            <w:tcW w:w="1413" w:type="dxa"/>
            <w:tcBorders>
              <w:bottom w:val="none" w:sz="0" w:space="0" w:color="auto"/>
            </w:tcBorders>
          </w:tcPr>
          <w:p w14:paraId="6F4BB1E6" w14:textId="77777777" w:rsidR="00966901" w:rsidRPr="00966901" w:rsidRDefault="00B9185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Free on board point:"/>
                <w:tag w:val="Free on board point:"/>
                <w:id w:val="-169252815"/>
                <w:placeholder>
                  <w:docPart w:val="B8D7E1E47CC049A499E899DE5699E7D3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F.O.B. POINT</w:t>
                </w:r>
              </w:sdtContent>
            </w:sdt>
          </w:p>
        </w:tc>
        <w:tc>
          <w:tcPr>
            <w:tcW w:w="1345" w:type="dxa"/>
            <w:tcBorders>
              <w:bottom w:val="none" w:sz="0" w:space="0" w:color="auto"/>
            </w:tcBorders>
          </w:tcPr>
          <w:p w14:paraId="45F4BF4A" w14:textId="77777777" w:rsidR="00966901" w:rsidRPr="00966901" w:rsidRDefault="00B91852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Quotation terms:"/>
                <w:tag w:val="Quotation terms:"/>
                <w:id w:val="1351061489"/>
                <w:placeholder>
                  <w:docPart w:val="49E7351494F1492D890D268FCCA523C1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TERMS</w:t>
                </w:r>
              </w:sdtContent>
            </w:sdt>
          </w:p>
        </w:tc>
      </w:tr>
      <w:tr w:rsidR="00966901" w14:paraId="7C120509" w14:textId="77777777" w:rsidTr="009669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CF5D0EB" w14:textId="07862A68" w:rsidR="00966901" w:rsidRDefault="00863865" w:rsidP="00966901">
            <w:pPr>
              <w:spacing w:line="264" w:lineRule="auto"/>
            </w:pPr>
            <w:r>
              <w:t>Karan Malhotra</w:t>
            </w:r>
          </w:p>
        </w:tc>
        <w:tc>
          <w:tcPr>
            <w:tcW w:w="2055" w:type="dxa"/>
          </w:tcPr>
          <w:p w14:paraId="1D5C985F" w14:textId="5CA14AE0" w:rsidR="00966901" w:rsidRDefault="00863865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PO-UF-2026-520</w:t>
            </w:r>
          </w:p>
        </w:tc>
        <w:tc>
          <w:tcPr>
            <w:tcW w:w="1957" w:type="dxa"/>
          </w:tcPr>
          <w:p w14:paraId="044E358E" w14:textId="6DACB212" w:rsidR="00966901" w:rsidRDefault="00863865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Neha</w:t>
            </w:r>
            <w:proofErr w:type="spellEnd"/>
            <w:r>
              <w:t xml:space="preserve"> Singh</w:t>
            </w:r>
          </w:p>
        </w:tc>
        <w:tc>
          <w:tcPr>
            <w:tcW w:w="1467" w:type="dxa"/>
          </w:tcPr>
          <w:p w14:paraId="47692F2D" w14:textId="55ECF17F" w:rsidR="00966901" w:rsidRDefault="00863865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 Delivery</w:t>
            </w:r>
          </w:p>
        </w:tc>
        <w:tc>
          <w:tcPr>
            <w:tcW w:w="1413" w:type="dxa"/>
          </w:tcPr>
          <w:p w14:paraId="294399BB" w14:textId="49430D16" w:rsidR="00966901" w:rsidRDefault="00863865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Delhi</w:t>
            </w:r>
          </w:p>
        </w:tc>
        <w:tc>
          <w:tcPr>
            <w:tcW w:w="1345" w:type="dxa"/>
          </w:tcPr>
          <w:p w14:paraId="216D603F" w14:textId="3D9EE86D" w:rsidR="00966901" w:rsidRDefault="00863865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Due on Receipt</w:t>
            </w:r>
          </w:p>
        </w:tc>
      </w:tr>
    </w:tbl>
    <w:p w14:paraId="5A58144B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29D8C68D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000F5BFD" w14:textId="77777777" w:rsidR="008049DB" w:rsidRDefault="00B91852">
            <w:pPr>
              <w:pStyle w:val="Heading4"/>
              <w:outlineLvl w:val="3"/>
            </w:pPr>
            <w:sdt>
              <w:sdtPr>
                <w:alias w:val="Quantity:"/>
                <w:tag w:val="Quantity:"/>
                <w:id w:val="-1738312568"/>
                <w:placeholder>
                  <w:docPart w:val="69BC403066C74DDD9CB30A2629DB825C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6848AB1C" w14:textId="77777777" w:rsidR="008049DB" w:rsidRDefault="00B91852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A85B018A231343479BBB419344D29A8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46D945D6" w14:textId="77777777" w:rsidR="008049DB" w:rsidRDefault="00B91852">
            <w:pPr>
              <w:pStyle w:val="Heading4"/>
              <w:outlineLvl w:val="3"/>
            </w:pPr>
            <w:sdt>
              <w:sdtPr>
                <w:alias w:val="Unit price:"/>
                <w:tag w:val="Unit price:"/>
                <w:id w:val="1604447165"/>
                <w:placeholder>
                  <w:docPart w:val="FDA832976AD44F18BF21E29A8C9EA93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1859031A" w14:textId="77777777" w:rsidR="008049DB" w:rsidRDefault="00B91852">
            <w:pPr>
              <w:pStyle w:val="Heading4"/>
              <w:outlineLvl w:val="3"/>
            </w:pPr>
            <w:sdt>
              <w:sdtPr>
                <w:alias w:val="Total:"/>
                <w:tag w:val="Total:"/>
                <w:id w:val="-150831350"/>
                <w:placeholder>
                  <w:docPart w:val="7D5DB7CF3C72499B9FA08F607D0CD54A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</w:t>
                </w:r>
              </w:sdtContent>
            </w:sdt>
          </w:p>
        </w:tc>
      </w:tr>
      <w:tr w:rsidR="008049DB" w14:paraId="11797A21" w14:textId="77777777" w:rsidTr="002558FA">
        <w:tc>
          <w:tcPr>
            <w:tcW w:w="1817" w:type="dxa"/>
          </w:tcPr>
          <w:p w14:paraId="7C45DB59" w14:textId="63D945DE" w:rsidR="008049DB" w:rsidRDefault="00863865">
            <w:pPr>
              <w:pStyle w:val="Quantity"/>
            </w:pPr>
            <w:r>
              <w:t>1</w:t>
            </w:r>
          </w:p>
        </w:tc>
        <w:tc>
          <w:tcPr>
            <w:tcW w:w="5501" w:type="dxa"/>
          </w:tcPr>
          <w:p w14:paraId="1EFCD427" w14:textId="31E6A5E5" w:rsidR="008049DB" w:rsidRDefault="00863865">
            <w:r>
              <w:t>Social Media Campaign</w:t>
            </w:r>
          </w:p>
        </w:tc>
        <w:tc>
          <w:tcPr>
            <w:tcW w:w="1404" w:type="dxa"/>
          </w:tcPr>
          <w:p w14:paraId="6463A885" w14:textId="1CF1D5E8" w:rsidR="008049DB" w:rsidRDefault="00863865">
            <w:pPr>
              <w:pStyle w:val="Amount"/>
            </w:pPr>
            <w:r>
              <w:t>₹30,000</w:t>
            </w:r>
          </w:p>
        </w:tc>
        <w:tc>
          <w:tcPr>
            <w:tcW w:w="1348" w:type="dxa"/>
          </w:tcPr>
          <w:p w14:paraId="5E44D3AD" w14:textId="501CDEC0" w:rsidR="008049DB" w:rsidRDefault="00863865">
            <w:pPr>
              <w:pStyle w:val="Amount"/>
            </w:pPr>
            <w:r>
              <w:t>₹30,000</w:t>
            </w:r>
          </w:p>
        </w:tc>
      </w:tr>
      <w:tr w:rsidR="008049DB" w14:paraId="558C6D2C" w14:textId="77777777" w:rsidTr="002558FA">
        <w:tc>
          <w:tcPr>
            <w:tcW w:w="1817" w:type="dxa"/>
          </w:tcPr>
          <w:p w14:paraId="7C4EF523" w14:textId="43B9358A" w:rsidR="008049DB" w:rsidRDefault="00863865">
            <w:pPr>
              <w:pStyle w:val="Quantity"/>
            </w:pPr>
            <w:r>
              <w:t>1</w:t>
            </w:r>
          </w:p>
        </w:tc>
        <w:tc>
          <w:tcPr>
            <w:tcW w:w="5501" w:type="dxa"/>
          </w:tcPr>
          <w:p w14:paraId="7C1F45E8" w14:textId="21EDEBE8" w:rsidR="008049DB" w:rsidRDefault="00863865">
            <w:r>
              <w:t>SEO Optimization</w:t>
            </w:r>
          </w:p>
        </w:tc>
        <w:tc>
          <w:tcPr>
            <w:tcW w:w="1404" w:type="dxa"/>
          </w:tcPr>
          <w:p w14:paraId="56C9E1C5" w14:textId="4CB85FA1" w:rsidR="008049DB" w:rsidRDefault="00863865">
            <w:pPr>
              <w:pStyle w:val="Amount"/>
            </w:pPr>
            <w:r>
              <w:t>₹20,000</w:t>
            </w:r>
          </w:p>
        </w:tc>
        <w:tc>
          <w:tcPr>
            <w:tcW w:w="1348" w:type="dxa"/>
          </w:tcPr>
          <w:p w14:paraId="19E73296" w14:textId="6FC15C9E" w:rsidR="008049DB" w:rsidRDefault="00863865">
            <w:pPr>
              <w:pStyle w:val="Amount"/>
            </w:pPr>
            <w:r>
              <w:t>₹20,000</w:t>
            </w:r>
          </w:p>
        </w:tc>
      </w:tr>
      <w:tr w:rsidR="008049DB" w14:paraId="6C825C10" w14:textId="77777777" w:rsidTr="002558FA">
        <w:tc>
          <w:tcPr>
            <w:tcW w:w="1817" w:type="dxa"/>
          </w:tcPr>
          <w:p w14:paraId="0745122C" w14:textId="3347CD2B" w:rsidR="008049DB" w:rsidRDefault="00863865">
            <w:pPr>
              <w:pStyle w:val="Quantity"/>
            </w:pPr>
            <w:r>
              <w:t>1</w:t>
            </w:r>
          </w:p>
        </w:tc>
        <w:tc>
          <w:tcPr>
            <w:tcW w:w="5501" w:type="dxa"/>
          </w:tcPr>
          <w:p w14:paraId="7FD6C5A6" w14:textId="55E145F3" w:rsidR="008049DB" w:rsidRDefault="00863865">
            <w:r>
              <w:t>Content Creation Package</w:t>
            </w:r>
          </w:p>
        </w:tc>
        <w:tc>
          <w:tcPr>
            <w:tcW w:w="1404" w:type="dxa"/>
          </w:tcPr>
          <w:p w14:paraId="6D695CD3" w14:textId="3DDC7FF6" w:rsidR="008049DB" w:rsidRDefault="00863865">
            <w:pPr>
              <w:pStyle w:val="Amount"/>
            </w:pPr>
            <w:r>
              <w:t>₹15,000</w:t>
            </w:r>
          </w:p>
        </w:tc>
        <w:tc>
          <w:tcPr>
            <w:tcW w:w="1348" w:type="dxa"/>
          </w:tcPr>
          <w:p w14:paraId="7E1AFDAA" w14:textId="59F1A6A6" w:rsidR="008049DB" w:rsidRDefault="00863865">
            <w:pPr>
              <w:pStyle w:val="Amount"/>
            </w:pPr>
            <w:r>
              <w:t>₹15,000</w:t>
            </w:r>
          </w:p>
        </w:tc>
      </w:tr>
      <w:tr w:rsidR="008049DB" w14:paraId="511F56ED" w14:textId="77777777" w:rsidTr="002558FA">
        <w:tc>
          <w:tcPr>
            <w:tcW w:w="1817" w:type="dxa"/>
          </w:tcPr>
          <w:p w14:paraId="6012D503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4D82B007" w14:textId="77777777" w:rsidR="008049DB" w:rsidRDefault="008049DB"/>
        </w:tc>
        <w:tc>
          <w:tcPr>
            <w:tcW w:w="1404" w:type="dxa"/>
          </w:tcPr>
          <w:p w14:paraId="29A7D18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261D67AE" w14:textId="77777777" w:rsidR="008049DB" w:rsidRDefault="008049DB">
            <w:pPr>
              <w:pStyle w:val="Amount"/>
            </w:pPr>
          </w:p>
        </w:tc>
      </w:tr>
      <w:tr w:rsidR="008049DB" w14:paraId="63E21971" w14:textId="77777777" w:rsidTr="002558FA">
        <w:tc>
          <w:tcPr>
            <w:tcW w:w="1817" w:type="dxa"/>
          </w:tcPr>
          <w:p w14:paraId="3A569E5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80513B9" w14:textId="77777777" w:rsidR="008049DB" w:rsidRDefault="008049DB"/>
        </w:tc>
        <w:tc>
          <w:tcPr>
            <w:tcW w:w="1404" w:type="dxa"/>
          </w:tcPr>
          <w:p w14:paraId="65D268D0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40BCDC6" w14:textId="77777777" w:rsidR="008049DB" w:rsidRDefault="008049DB">
            <w:pPr>
              <w:pStyle w:val="Amount"/>
            </w:pPr>
          </w:p>
        </w:tc>
      </w:tr>
      <w:tr w:rsidR="008049DB" w14:paraId="180EF1F8" w14:textId="77777777" w:rsidTr="002558FA">
        <w:tc>
          <w:tcPr>
            <w:tcW w:w="1817" w:type="dxa"/>
          </w:tcPr>
          <w:p w14:paraId="73F6EF32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634347A0" w14:textId="77777777" w:rsidR="008049DB" w:rsidRDefault="008049DB"/>
        </w:tc>
        <w:tc>
          <w:tcPr>
            <w:tcW w:w="1404" w:type="dxa"/>
          </w:tcPr>
          <w:p w14:paraId="271FA5B6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0424EFC4" w14:textId="77777777" w:rsidR="008049DB" w:rsidRDefault="008049DB">
            <w:pPr>
              <w:pStyle w:val="Amount"/>
            </w:pPr>
          </w:p>
        </w:tc>
      </w:tr>
      <w:tr w:rsidR="008049DB" w14:paraId="3F993BBF" w14:textId="77777777" w:rsidTr="002558FA">
        <w:tc>
          <w:tcPr>
            <w:tcW w:w="1817" w:type="dxa"/>
          </w:tcPr>
          <w:p w14:paraId="106580AD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1062E90" w14:textId="77777777" w:rsidR="008049DB" w:rsidRDefault="008049DB"/>
        </w:tc>
        <w:tc>
          <w:tcPr>
            <w:tcW w:w="1404" w:type="dxa"/>
          </w:tcPr>
          <w:p w14:paraId="05350942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EB0CC44" w14:textId="77777777" w:rsidR="008049DB" w:rsidRDefault="008049DB">
            <w:pPr>
              <w:pStyle w:val="Amount"/>
            </w:pPr>
          </w:p>
        </w:tc>
      </w:tr>
      <w:tr w:rsidR="008049DB" w14:paraId="3CF8AE36" w14:textId="77777777" w:rsidTr="002558FA">
        <w:tc>
          <w:tcPr>
            <w:tcW w:w="1817" w:type="dxa"/>
          </w:tcPr>
          <w:p w14:paraId="7495EF91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37147E12" w14:textId="77777777" w:rsidR="008049DB" w:rsidRDefault="008049DB"/>
        </w:tc>
        <w:tc>
          <w:tcPr>
            <w:tcW w:w="1404" w:type="dxa"/>
          </w:tcPr>
          <w:p w14:paraId="28353DB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1D8CC89B" w14:textId="77777777" w:rsidR="008049DB" w:rsidRDefault="008049DB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1FCB916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2B402788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A2C2A3146FC24916B98B4E155223E60D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5739650C" w14:textId="77777777" w:rsidR="008049DB" w:rsidRDefault="00934F6F">
                <w:pPr>
                  <w:pStyle w:val="Heading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FE652A1" w14:textId="45E4DB1C" w:rsidR="008049DB" w:rsidRDefault="00863865">
            <w:pPr>
              <w:pStyle w:val="Amount"/>
              <w:spacing w:line="264" w:lineRule="auto"/>
            </w:pPr>
            <w:r>
              <w:t>₹65,000</w:t>
            </w:r>
          </w:p>
        </w:tc>
      </w:tr>
      <w:tr w:rsidR="008049DB" w14:paraId="74F031EC" w14:textId="77777777" w:rsidTr="00966901">
        <w:tc>
          <w:tcPr>
            <w:tcW w:w="1817" w:type="dxa"/>
          </w:tcPr>
          <w:p w14:paraId="67556F96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3A6AB3A" w14:textId="77777777" w:rsidR="008049DB" w:rsidRDefault="00B91852">
            <w:pPr>
              <w:pStyle w:val="Heading2"/>
              <w:spacing w:line="264" w:lineRule="auto"/>
              <w:outlineLvl w:val="1"/>
            </w:pPr>
            <w:sdt>
              <w:sdtPr>
                <w:alias w:val="Sales tax:"/>
                <w:tag w:val="Sales tax:"/>
                <w:id w:val="-578517216"/>
                <w:placeholder>
                  <w:docPart w:val="6FD2C850225B447EA886E285E99C7C20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C03B2D4" w14:textId="474BA63B" w:rsidR="008049DB" w:rsidRDefault="00863865">
            <w:pPr>
              <w:pStyle w:val="Amount"/>
              <w:spacing w:line="264" w:lineRule="auto"/>
            </w:pPr>
            <w:r>
              <w:t>₹11,700</w:t>
            </w:r>
          </w:p>
        </w:tc>
      </w:tr>
      <w:tr w:rsidR="008049DB" w14:paraId="6A6E7793" w14:textId="77777777" w:rsidTr="00966901">
        <w:tc>
          <w:tcPr>
            <w:tcW w:w="1817" w:type="dxa"/>
          </w:tcPr>
          <w:p w14:paraId="3DB832CE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E81DD47" w14:textId="77777777" w:rsidR="008049DB" w:rsidRDefault="00B91852">
            <w:pPr>
              <w:pStyle w:val="Heading2"/>
              <w:spacing w:line="264" w:lineRule="auto"/>
              <w:outlineLvl w:val="1"/>
            </w:pPr>
            <w:sdt>
              <w:sdtPr>
                <w:alias w:val="Shipping and handling:"/>
                <w:tag w:val="Shipping and handling:"/>
                <w:id w:val="-1692443947"/>
                <w:placeholder>
                  <w:docPart w:val="8D7E2F5062F44ABDAE63E59C2F8577DD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SHIPPING &amp; HANDLING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712E1D5" w14:textId="6A59851B" w:rsidR="008049DB" w:rsidRDefault="00965093">
            <w:pPr>
              <w:pStyle w:val="Amount"/>
              <w:spacing w:line="264" w:lineRule="auto"/>
            </w:pPr>
            <w:r>
              <w:t>₹0</w:t>
            </w:r>
          </w:p>
        </w:tc>
      </w:tr>
      <w:tr w:rsidR="008049DB" w14:paraId="70B9B004" w14:textId="77777777" w:rsidTr="00966901">
        <w:tc>
          <w:tcPr>
            <w:tcW w:w="1817" w:type="dxa"/>
          </w:tcPr>
          <w:p w14:paraId="2AEE4262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1175665F" w14:textId="77777777" w:rsidR="008049DB" w:rsidRDefault="00B91852">
            <w:pPr>
              <w:pStyle w:val="Heading2"/>
              <w:spacing w:line="264" w:lineRule="auto"/>
              <w:outlineLvl w:val="1"/>
            </w:pPr>
            <w:sdt>
              <w:sdtPr>
                <w:alias w:val="Total due:"/>
                <w:tag w:val="Total due:"/>
                <w:id w:val="2003691622"/>
                <w:placeholder>
                  <w:docPart w:val="C8FEF19E8BB34E57953A30DC44DC74E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FE509E6" w14:textId="6FEFF95F" w:rsidR="008049DB" w:rsidRDefault="00863865">
            <w:pPr>
              <w:pStyle w:val="Amount"/>
              <w:spacing w:line="264" w:lineRule="auto"/>
            </w:pPr>
            <w:r>
              <w:t>₹76,700</w:t>
            </w:r>
          </w:p>
        </w:tc>
      </w:tr>
    </w:tbl>
    <w:p w14:paraId="5C00A9C8" w14:textId="3DB2C182" w:rsidR="008049DB" w:rsidRDefault="00863865">
      <w:pPr>
        <w:pStyle w:val="Instructions"/>
      </w:pPr>
      <w:r>
        <w:t xml:space="preserve">Make all checks payable to </w:t>
      </w:r>
      <w:proofErr w:type="spellStart"/>
      <w:r>
        <w:t>GrowthBoost</w:t>
      </w:r>
      <w:proofErr w:type="spellEnd"/>
      <w:r>
        <w:t xml:space="preserve"> Media</w:t>
      </w:r>
      <w:r>
        <w:br/>
      </w:r>
      <w:r>
        <w:br/>
        <w:t>If you have any questions concerning this invoice, contact</w:t>
      </w:r>
      <w:proofErr w:type="gramStart"/>
      <w:r>
        <w:t>:</w:t>
      </w:r>
      <w:proofErr w:type="gramEnd"/>
      <w:r>
        <w:br/>
        <w:t>Karan Malhotra</w:t>
      </w:r>
      <w:r>
        <w:br/>
        <w:t>+91 11 7788 9900</w:t>
      </w:r>
      <w:r>
        <w:br/>
        <w:t>finance@growthboostmedia.com</w:t>
      </w:r>
    </w:p>
    <w:p w14:paraId="207E38EC" w14:textId="77777777" w:rsidR="00837ECD" w:rsidRPr="00837ECD" w:rsidRDefault="00B91852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3B757E5796E640E1BEE62786DACA0221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  <w:bookmarkStart w:id="0" w:name="_GoBack"/>
      <w:bookmarkEnd w:id="0"/>
    </w:p>
    <w:sectPr w:rsidR="00837ECD" w:rsidRPr="00837E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0634FF" w14:textId="77777777" w:rsidR="00B91852" w:rsidRDefault="00B91852">
      <w:pPr>
        <w:spacing w:line="240" w:lineRule="auto"/>
      </w:pPr>
      <w:r>
        <w:separator/>
      </w:r>
    </w:p>
  </w:endnote>
  <w:endnote w:type="continuationSeparator" w:id="0">
    <w:p w14:paraId="1096F1C8" w14:textId="77777777" w:rsidR="00B91852" w:rsidRDefault="00B918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DC337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2DF01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50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9042B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DF559F" w14:textId="77777777" w:rsidR="00B91852" w:rsidRDefault="00B91852">
      <w:pPr>
        <w:spacing w:line="240" w:lineRule="auto"/>
      </w:pPr>
      <w:r>
        <w:separator/>
      </w:r>
    </w:p>
  </w:footnote>
  <w:footnote w:type="continuationSeparator" w:id="0">
    <w:p w14:paraId="71622593" w14:textId="77777777" w:rsidR="00B91852" w:rsidRDefault="00B918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D360C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AEADC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EC50B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CC4"/>
    <w:rsid w:val="00055AF8"/>
    <w:rsid w:val="002558FA"/>
    <w:rsid w:val="00323F56"/>
    <w:rsid w:val="003667F4"/>
    <w:rsid w:val="00451AA0"/>
    <w:rsid w:val="004C0D0E"/>
    <w:rsid w:val="00616194"/>
    <w:rsid w:val="006A3739"/>
    <w:rsid w:val="0073500C"/>
    <w:rsid w:val="007577D4"/>
    <w:rsid w:val="00793AFB"/>
    <w:rsid w:val="007D3668"/>
    <w:rsid w:val="008049DB"/>
    <w:rsid w:val="00837ECD"/>
    <w:rsid w:val="00863865"/>
    <w:rsid w:val="00907574"/>
    <w:rsid w:val="00934F6F"/>
    <w:rsid w:val="00965093"/>
    <w:rsid w:val="00966901"/>
    <w:rsid w:val="00981A82"/>
    <w:rsid w:val="00A93410"/>
    <w:rsid w:val="00B76A92"/>
    <w:rsid w:val="00B91852"/>
    <w:rsid w:val="00BB4862"/>
    <w:rsid w:val="00BF2506"/>
    <w:rsid w:val="00C3067E"/>
    <w:rsid w:val="00CE7F7E"/>
    <w:rsid w:val="00CF07F2"/>
    <w:rsid w:val="00D934CD"/>
    <w:rsid w:val="00E9657B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B7777"/>
  <w15:chartTrackingRefBased/>
  <w15:docId w15:val="{074B35DD-43C9-4B8F-AC3F-84F6C329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kur%20Kumar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C456FF824546ADBB586B95B6074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47E3-89B4-4A8F-97BD-63019FB25EB5}"/>
      </w:docPartPr>
      <w:docPartBody>
        <w:p w:rsidR="009A4AF8" w:rsidRDefault="006A456A">
          <w:pPr>
            <w:pStyle w:val="5AC456FF824546ADBB586B95B607478C"/>
          </w:pPr>
          <w:r>
            <w:t>INVOICE</w:t>
          </w:r>
        </w:p>
      </w:docPartBody>
    </w:docPart>
    <w:docPart>
      <w:docPartPr>
        <w:name w:val="8A9B1A062EB74018B157C3BC1E85C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EDBCA-7230-4F3C-9A4F-8D6CBB02F16A}"/>
      </w:docPartPr>
      <w:docPartBody>
        <w:p w:rsidR="009A4AF8" w:rsidRDefault="006A456A">
          <w:pPr>
            <w:pStyle w:val="8A9B1A062EB74018B157C3BC1E85CE20"/>
          </w:pPr>
          <w:r>
            <w:t>To:</w:t>
          </w:r>
        </w:p>
      </w:docPartBody>
    </w:docPart>
    <w:docPart>
      <w:docPartPr>
        <w:name w:val="AEF742B0EB3043CDB556CD8EEDDD2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18F46-F4B0-45FB-95F6-9D82136FDE7C}"/>
      </w:docPartPr>
      <w:docPartBody>
        <w:p w:rsidR="009A4AF8" w:rsidRDefault="006A456A">
          <w:pPr>
            <w:pStyle w:val="AEF742B0EB3043CDB556CD8EEDDD223A"/>
          </w:pPr>
          <w:r>
            <w:t>Ship To:</w:t>
          </w:r>
        </w:p>
      </w:docPartBody>
    </w:docPart>
    <w:docPart>
      <w:docPartPr>
        <w:name w:val="25FD16561CE84DC7B49328B26D56B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0A4AA-89DA-4FC3-8092-D54E2D331FC7}"/>
      </w:docPartPr>
      <w:docPartBody>
        <w:p w:rsidR="009A4AF8" w:rsidRDefault="006A456A">
          <w:pPr>
            <w:pStyle w:val="25FD16561CE84DC7B49328B26D56BB4D"/>
          </w:pPr>
          <w:r>
            <w:t>Phone</w:t>
          </w:r>
        </w:p>
      </w:docPartBody>
    </w:docPart>
    <w:docPart>
      <w:docPartPr>
        <w:name w:val="044B35DBAE66432C99E1744C09C4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99D5-AC12-44A2-863B-C63A7A8ACA95}"/>
      </w:docPartPr>
      <w:docPartBody>
        <w:p w:rsidR="009A4AF8" w:rsidRDefault="006A456A">
          <w:pPr>
            <w:pStyle w:val="044B35DBAE66432C99E1744C09C4495B"/>
          </w:pPr>
          <w:r>
            <w:t>Comments or special instructions:</w:t>
          </w:r>
        </w:p>
      </w:docPartBody>
    </w:docPart>
    <w:docPart>
      <w:docPartPr>
        <w:name w:val="0D028FAADF6E4F888E632417D953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E9787-0132-4797-9F1D-6E1F501352CE}"/>
      </w:docPartPr>
      <w:docPartBody>
        <w:p w:rsidR="009A4AF8" w:rsidRDefault="006A456A">
          <w:pPr>
            <w:pStyle w:val="0D028FAADF6E4F888E632417D9532B8E"/>
          </w:pPr>
          <w:r w:rsidRPr="00966901">
            <w:t>SALESPERSON</w:t>
          </w:r>
        </w:p>
      </w:docPartBody>
    </w:docPart>
    <w:docPart>
      <w:docPartPr>
        <w:name w:val="A9BFFC22EBB64307A104525223580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65B54-5FD3-4ACC-95E9-67143292EE64}"/>
      </w:docPartPr>
      <w:docPartBody>
        <w:p w:rsidR="009A4AF8" w:rsidRDefault="006A456A">
          <w:pPr>
            <w:pStyle w:val="A9BFFC22EBB64307A104525223580B8B"/>
          </w:pPr>
          <w:r w:rsidRPr="00966901">
            <w:t>P.O. NUMBER</w:t>
          </w:r>
        </w:p>
      </w:docPartBody>
    </w:docPart>
    <w:docPart>
      <w:docPartPr>
        <w:name w:val="106848C9501D4001BA0538CAC684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EB3C5-8F30-4FD3-8C24-82473E087D20}"/>
      </w:docPartPr>
      <w:docPartBody>
        <w:p w:rsidR="009A4AF8" w:rsidRDefault="006A456A">
          <w:pPr>
            <w:pStyle w:val="106848C9501D4001BA0538CAC684E1B8"/>
          </w:pPr>
          <w:r w:rsidRPr="00966901">
            <w:t>REQUISITIONER</w:t>
          </w:r>
        </w:p>
      </w:docPartBody>
    </w:docPart>
    <w:docPart>
      <w:docPartPr>
        <w:name w:val="0D3B1843BBB445E29B75C9E103E3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639-8E2A-4C66-9B0C-BCA87B53CB80}"/>
      </w:docPartPr>
      <w:docPartBody>
        <w:p w:rsidR="009A4AF8" w:rsidRDefault="006A456A">
          <w:pPr>
            <w:pStyle w:val="0D3B1843BBB445E29B75C9E103E3F1F5"/>
          </w:pPr>
          <w:r w:rsidRPr="00966901">
            <w:t>SHIPPED VIA</w:t>
          </w:r>
        </w:p>
      </w:docPartBody>
    </w:docPart>
    <w:docPart>
      <w:docPartPr>
        <w:name w:val="B8D7E1E47CC049A499E899DE5699E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DBE5-2D8E-45A0-9515-CE2B39457550}"/>
      </w:docPartPr>
      <w:docPartBody>
        <w:p w:rsidR="009A4AF8" w:rsidRDefault="006A456A">
          <w:pPr>
            <w:pStyle w:val="B8D7E1E47CC049A499E899DE5699E7D3"/>
          </w:pPr>
          <w:r w:rsidRPr="00966901">
            <w:t>F.O.B. POINT</w:t>
          </w:r>
        </w:p>
      </w:docPartBody>
    </w:docPart>
    <w:docPart>
      <w:docPartPr>
        <w:name w:val="49E7351494F1492D890D268FCCA52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CA711-BBFA-4D6E-9EB4-5FA4326045D1}"/>
      </w:docPartPr>
      <w:docPartBody>
        <w:p w:rsidR="009A4AF8" w:rsidRDefault="006A456A">
          <w:pPr>
            <w:pStyle w:val="49E7351494F1492D890D268FCCA523C1"/>
          </w:pPr>
          <w:r w:rsidRPr="00966901">
            <w:t>TERMS</w:t>
          </w:r>
        </w:p>
      </w:docPartBody>
    </w:docPart>
    <w:docPart>
      <w:docPartPr>
        <w:name w:val="69BC403066C74DDD9CB30A2629DB8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2AB6D-0B1D-42A3-81E0-65C4AFD8A33B}"/>
      </w:docPartPr>
      <w:docPartBody>
        <w:p w:rsidR="009A4AF8" w:rsidRDefault="006A456A">
          <w:pPr>
            <w:pStyle w:val="69BC403066C74DDD9CB30A2629DB825C"/>
          </w:pPr>
          <w:r>
            <w:t>QUANTITY</w:t>
          </w:r>
        </w:p>
      </w:docPartBody>
    </w:docPart>
    <w:docPart>
      <w:docPartPr>
        <w:name w:val="A85B018A231343479BBB419344D2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56537-900C-4FE7-A69D-13E9F9793186}"/>
      </w:docPartPr>
      <w:docPartBody>
        <w:p w:rsidR="009A4AF8" w:rsidRDefault="006A456A">
          <w:pPr>
            <w:pStyle w:val="A85B018A231343479BBB419344D29A87"/>
          </w:pPr>
          <w:r>
            <w:t>DESCRIPTION</w:t>
          </w:r>
        </w:p>
      </w:docPartBody>
    </w:docPart>
    <w:docPart>
      <w:docPartPr>
        <w:name w:val="FDA832976AD44F18BF21E29A8C9EA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FF810-94D6-4A54-BC78-2D8C6DFFA307}"/>
      </w:docPartPr>
      <w:docPartBody>
        <w:p w:rsidR="009A4AF8" w:rsidRDefault="006A456A">
          <w:pPr>
            <w:pStyle w:val="FDA832976AD44F18BF21E29A8C9EA937"/>
          </w:pPr>
          <w:r>
            <w:t>UNIT PRICE</w:t>
          </w:r>
        </w:p>
      </w:docPartBody>
    </w:docPart>
    <w:docPart>
      <w:docPartPr>
        <w:name w:val="7D5DB7CF3C72499B9FA08F607D0CD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C1D4-E7CD-42E3-80F1-F1CDD0591BF0}"/>
      </w:docPartPr>
      <w:docPartBody>
        <w:p w:rsidR="009A4AF8" w:rsidRDefault="006A456A">
          <w:pPr>
            <w:pStyle w:val="7D5DB7CF3C72499B9FA08F607D0CD54A"/>
          </w:pPr>
          <w:r>
            <w:t>TOTAL</w:t>
          </w:r>
        </w:p>
      </w:docPartBody>
    </w:docPart>
    <w:docPart>
      <w:docPartPr>
        <w:name w:val="A2C2A3146FC24916B98B4E155223E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875EC-F30A-43BA-9795-A69C2383D5B8}"/>
      </w:docPartPr>
      <w:docPartBody>
        <w:p w:rsidR="009A4AF8" w:rsidRDefault="006A456A">
          <w:pPr>
            <w:pStyle w:val="A2C2A3146FC24916B98B4E155223E60D"/>
          </w:pPr>
          <w:r>
            <w:t>SUBTOTAL</w:t>
          </w:r>
        </w:p>
      </w:docPartBody>
    </w:docPart>
    <w:docPart>
      <w:docPartPr>
        <w:name w:val="6FD2C850225B447EA886E285E99C7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26A74-BBBB-4F2C-8201-5BEE51A747CE}"/>
      </w:docPartPr>
      <w:docPartBody>
        <w:p w:rsidR="009A4AF8" w:rsidRDefault="006A456A">
          <w:pPr>
            <w:pStyle w:val="6FD2C850225B447EA886E285E99C7C20"/>
          </w:pPr>
          <w:r>
            <w:t>SALES TAX</w:t>
          </w:r>
        </w:p>
      </w:docPartBody>
    </w:docPart>
    <w:docPart>
      <w:docPartPr>
        <w:name w:val="8D7E2F5062F44ABDAE63E59C2F857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1F63C-7B4A-4EA2-807D-FE3FC40DF5A2}"/>
      </w:docPartPr>
      <w:docPartBody>
        <w:p w:rsidR="009A4AF8" w:rsidRDefault="006A456A">
          <w:pPr>
            <w:pStyle w:val="8D7E2F5062F44ABDAE63E59C2F8577DD"/>
          </w:pPr>
          <w:r>
            <w:t>SHIPPING &amp; HANDLING</w:t>
          </w:r>
        </w:p>
      </w:docPartBody>
    </w:docPart>
    <w:docPart>
      <w:docPartPr>
        <w:name w:val="C8FEF19E8BB34E57953A30DC44DC7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17202-FCF7-4985-BE6C-DDC963A2E625}"/>
      </w:docPartPr>
      <w:docPartBody>
        <w:p w:rsidR="009A4AF8" w:rsidRDefault="006A456A">
          <w:pPr>
            <w:pStyle w:val="C8FEF19E8BB34E57953A30DC44DC74E2"/>
          </w:pPr>
          <w:r>
            <w:t>TOTAL due</w:t>
          </w:r>
        </w:p>
      </w:docPartBody>
    </w:docPart>
    <w:docPart>
      <w:docPartPr>
        <w:name w:val="3B757E5796E640E1BEE62786DACA0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5A46B-ADDF-42E4-A597-371A78A23144}"/>
      </w:docPartPr>
      <w:docPartBody>
        <w:p w:rsidR="009A4AF8" w:rsidRDefault="006A456A">
          <w:pPr>
            <w:pStyle w:val="3B757E5796E640E1BEE62786DACA0221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44"/>
    <w:rsid w:val="00042C44"/>
    <w:rsid w:val="00451AA0"/>
    <w:rsid w:val="006A456A"/>
    <w:rsid w:val="009A4AF8"/>
    <w:rsid w:val="00C6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40AFD457CB40EEAEBE30ADBEF6E3A2">
    <w:name w:val="6E40AFD457CB40EEAEBE30ADBEF6E3A2"/>
  </w:style>
  <w:style w:type="paragraph" w:customStyle="1" w:styleId="6A90F93C7BF044EDA844550ED3CABFB0">
    <w:name w:val="6A90F93C7BF044EDA844550ED3CABFB0"/>
  </w:style>
  <w:style w:type="paragraph" w:customStyle="1" w:styleId="7F33DFFD4122427595C608CE4588B957">
    <w:name w:val="7F33DFFD4122427595C608CE4588B957"/>
  </w:style>
  <w:style w:type="paragraph" w:customStyle="1" w:styleId="CDB8DC4E372D4C70BD5E91E09D6F29A9">
    <w:name w:val="CDB8DC4E372D4C70BD5E91E09D6F29A9"/>
  </w:style>
  <w:style w:type="paragraph" w:customStyle="1" w:styleId="9B70E53D2A27433D900927AFA50DB5CB">
    <w:name w:val="9B70E53D2A27433D900927AFA50DB5CB"/>
  </w:style>
  <w:style w:type="paragraph" w:customStyle="1" w:styleId="833D754717524B6EA159DDED5077E70F">
    <w:name w:val="833D754717524B6EA159DDED5077E70F"/>
  </w:style>
  <w:style w:type="paragraph" w:customStyle="1" w:styleId="BE13425BCD274DC98EED4C8E02276D81">
    <w:name w:val="BE13425BCD274DC98EED4C8E02276D81"/>
  </w:style>
  <w:style w:type="paragraph" w:customStyle="1" w:styleId="600F4C65F36741DB8E1DAE850E34B63C">
    <w:name w:val="600F4C65F36741DB8E1DAE850E34B63C"/>
  </w:style>
  <w:style w:type="paragraph" w:customStyle="1" w:styleId="5AC456FF824546ADBB586B95B607478C">
    <w:name w:val="5AC456FF824546ADBB586B95B607478C"/>
  </w:style>
  <w:style w:type="paragraph" w:customStyle="1" w:styleId="C2D67FAA2D8D47238EA46566FBD27ABA">
    <w:name w:val="C2D67FAA2D8D47238EA46566FBD27ABA"/>
  </w:style>
  <w:style w:type="paragraph" w:customStyle="1" w:styleId="60314337E96C4B72816E001BC269549F">
    <w:name w:val="60314337E96C4B72816E001BC269549F"/>
  </w:style>
  <w:style w:type="paragraph" w:customStyle="1" w:styleId="93E6E6C0BF3241B5B9E56F5A77CC4E56">
    <w:name w:val="93E6E6C0BF3241B5B9E56F5A77CC4E56"/>
  </w:style>
  <w:style w:type="paragraph" w:customStyle="1" w:styleId="FCB28329B15B4426B284833917CC41EC">
    <w:name w:val="FCB28329B15B4426B284833917CC41EC"/>
  </w:style>
  <w:style w:type="paragraph" w:customStyle="1" w:styleId="8A9B1A062EB74018B157C3BC1E85CE20">
    <w:name w:val="8A9B1A062EB74018B157C3BC1E85CE20"/>
  </w:style>
  <w:style w:type="paragraph" w:customStyle="1" w:styleId="C7D3DA78CE8B4C5AB004CAB64D8F7CDA">
    <w:name w:val="C7D3DA78CE8B4C5AB004CAB64D8F7CDA"/>
  </w:style>
  <w:style w:type="paragraph" w:customStyle="1" w:styleId="03789B79C9B649D49C9605E89337FAF5">
    <w:name w:val="03789B79C9B649D49C9605E89337FAF5"/>
  </w:style>
  <w:style w:type="paragraph" w:customStyle="1" w:styleId="98C783876FAD482CBB5AF791D9FE3518">
    <w:name w:val="98C783876FAD482CBB5AF791D9FE3518"/>
  </w:style>
  <w:style w:type="paragraph" w:customStyle="1" w:styleId="E22D959D50AC4AD6A92624F612CA095E">
    <w:name w:val="E22D959D50AC4AD6A92624F612CA095E"/>
  </w:style>
  <w:style w:type="paragraph" w:customStyle="1" w:styleId="84639616C74D41938C039E7ABFD152AA">
    <w:name w:val="84639616C74D41938C039E7ABFD152AA"/>
  </w:style>
  <w:style w:type="paragraph" w:customStyle="1" w:styleId="13B2700D20A84BDD9BECD1834E2598BA">
    <w:name w:val="13B2700D20A84BDD9BECD1834E2598BA"/>
  </w:style>
  <w:style w:type="paragraph" w:customStyle="1" w:styleId="AEF742B0EB3043CDB556CD8EEDDD223A">
    <w:name w:val="AEF742B0EB3043CDB556CD8EEDDD223A"/>
  </w:style>
  <w:style w:type="paragraph" w:customStyle="1" w:styleId="5CC860EE4EC041B9AC456FDE8AB1E2A2">
    <w:name w:val="5CC860EE4EC041B9AC456FDE8AB1E2A2"/>
  </w:style>
  <w:style w:type="paragraph" w:customStyle="1" w:styleId="3ABF235B17A34A008D6EE8B312614189">
    <w:name w:val="3ABF235B17A34A008D6EE8B312614189"/>
  </w:style>
  <w:style w:type="paragraph" w:customStyle="1" w:styleId="AEBD7BCC9BF14B5982253DFFA867545A">
    <w:name w:val="AEBD7BCC9BF14B5982253DFFA867545A"/>
  </w:style>
  <w:style w:type="paragraph" w:customStyle="1" w:styleId="22548028F68549AE8E584F1261CA42EE">
    <w:name w:val="22548028F68549AE8E584F1261CA42EE"/>
  </w:style>
  <w:style w:type="paragraph" w:customStyle="1" w:styleId="07C5A61CB96342A6B369E857E0DB519F">
    <w:name w:val="07C5A61CB96342A6B369E857E0DB519F"/>
  </w:style>
  <w:style w:type="paragraph" w:customStyle="1" w:styleId="25FD16561CE84DC7B49328B26D56BB4D">
    <w:name w:val="25FD16561CE84DC7B49328B26D56BB4D"/>
  </w:style>
  <w:style w:type="paragraph" w:customStyle="1" w:styleId="044B35DBAE66432C99E1744C09C4495B">
    <w:name w:val="044B35DBAE66432C99E1744C09C4495B"/>
  </w:style>
  <w:style w:type="paragraph" w:customStyle="1" w:styleId="09A104FE92A34C188DD6347427636594">
    <w:name w:val="09A104FE92A34C188DD6347427636594"/>
  </w:style>
  <w:style w:type="paragraph" w:customStyle="1" w:styleId="0D028FAADF6E4F888E632417D9532B8E">
    <w:name w:val="0D028FAADF6E4F888E632417D9532B8E"/>
  </w:style>
  <w:style w:type="paragraph" w:customStyle="1" w:styleId="A9BFFC22EBB64307A104525223580B8B">
    <w:name w:val="A9BFFC22EBB64307A104525223580B8B"/>
  </w:style>
  <w:style w:type="paragraph" w:customStyle="1" w:styleId="106848C9501D4001BA0538CAC684E1B8">
    <w:name w:val="106848C9501D4001BA0538CAC684E1B8"/>
  </w:style>
  <w:style w:type="paragraph" w:customStyle="1" w:styleId="0D3B1843BBB445E29B75C9E103E3F1F5">
    <w:name w:val="0D3B1843BBB445E29B75C9E103E3F1F5"/>
  </w:style>
  <w:style w:type="paragraph" w:customStyle="1" w:styleId="B8D7E1E47CC049A499E899DE5699E7D3">
    <w:name w:val="B8D7E1E47CC049A499E899DE5699E7D3"/>
  </w:style>
  <w:style w:type="paragraph" w:customStyle="1" w:styleId="49E7351494F1492D890D268FCCA523C1">
    <w:name w:val="49E7351494F1492D890D268FCCA523C1"/>
  </w:style>
  <w:style w:type="paragraph" w:customStyle="1" w:styleId="B7B54E4E45964142A844FCAC2E6CDE7E">
    <w:name w:val="B7B54E4E45964142A844FCAC2E6CDE7E"/>
  </w:style>
  <w:style w:type="paragraph" w:customStyle="1" w:styleId="69BC403066C74DDD9CB30A2629DB825C">
    <w:name w:val="69BC403066C74DDD9CB30A2629DB825C"/>
  </w:style>
  <w:style w:type="paragraph" w:customStyle="1" w:styleId="A85B018A231343479BBB419344D29A87">
    <w:name w:val="A85B018A231343479BBB419344D29A87"/>
  </w:style>
  <w:style w:type="paragraph" w:customStyle="1" w:styleId="FDA832976AD44F18BF21E29A8C9EA937">
    <w:name w:val="FDA832976AD44F18BF21E29A8C9EA937"/>
  </w:style>
  <w:style w:type="paragraph" w:customStyle="1" w:styleId="7D5DB7CF3C72499B9FA08F607D0CD54A">
    <w:name w:val="7D5DB7CF3C72499B9FA08F607D0CD54A"/>
  </w:style>
  <w:style w:type="paragraph" w:customStyle="1" w:styleId="A2C2A3146FC24916B98B4E155223E60D">
    <w:name w:val="A2C2A3146FC24916B98B4E155223E60D"/>
  </w:style>
  <w:style w:type="paragraph" w:customStyle="1" w:styleId="6FD2C850225B447EA886E285E99C7C20">
    <w:name w:val="6FD2C850225B447EA886E285E99C7C20"/>
  </w:style>
  <w:style w:type="paragraph" w:customStyle="1" w:styleId="8D7E2F5062F44ABDAE63E59C2F8577DD">
    <w:name w:val="8D7E2F5062F44ABDAE63E59C2F8577DD"/>
  </w:style>
  <w:style w:type="paragraph" w:customStyle="1" w:styleId="C8FEF19E8BB34E57953A30DC44DC74E2">
    <w:name w:val="C8FEF19E8BB34E57953A30DC44DC74E2"/>
  </w:style>
  <w:style w:type="paragraph" w:customStyle="1" w:styleId="54A084961AEE4F98B0DF8FD3549BBA3F">
    <w:name w:val="54A084961AEE4F98B0DF8FD3549BBA3F"/>
  </w:style>
  <w:style w:type="paragraph" w:customStyle="1" w:styleId="5B9647A6B9EB406BBFD1E43F5CF16F0B">
    <w:name w:val="5B9647A6B9EB406BBFD1E43F5CF16F0B"/>
  </w:style>
  <w:style w:type="paragraph" w:customStyle="1" w:styleId="7F9B8D01755348B7B69EDB224F3FCBC1">
    <w:name w:val="7F9B8D01755348B7B69EDB224F3FCBC1"/>
  </w:style>
  <w:style w:type="paragraph" w:customStyle="1" w:styleId="4BED1974285F44EBAD3988AA013DC316">
    <w:name w:val="4BED1974285F44EBAD3988AA013DC316"/>
  </w:style>
  <w:style w:type="paragraph" w:customStyle="1" w:styleId="5AC521BB86BC4678977D96613F7D7CC2">
    <w:name w:val="5AC521BB86BC4678977D96613F7D7CC2"/>
  </w:style>
  <w:style w:type="paragraph" w:customStyle="1" w:styleId="254BDDD88D654E59B32DEF4932E672B4">
    <w:name w:val="254BDDD88D654E59B32DEF4932E672B4"/>
  </w:style>
  <w:style w:type="paragraph" w:customStyle="1" w:styleId="B486A29AB27C4DACB00D9A210DC6DF58">
    <w:name w:val="B486A29AB27C4DACB00D9A210DC6DF58"/>
  </w:style>
  <w:style w:type="paragraph" w:customStyle="1" w:styleId="3B757E5796E640E1BEE62786DACA0221">
    <w:name w:val="3B757E5796E640E1BEE62786DACA02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Props1.xml><?xml version="1.0" encoding="utf-8"?>
<ds:datastoreItem xmlns:ds="http://schemas.openxmlformats.org/officeDocument/2006/customXml" ds:itemID="{255E38E0-F0AA-41BA-AC64-82385807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11abf-060d-4937-a289-8a38b78ca833"/>
    <ds:schemaRef ds:uri="6cd10cd5-43dc-4c20-a8b2-3d33777b0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7F216C-A227-4227-87C9-7DD324C44F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33746-979A-41B6-B5DF-EA2BB9DEFD57}">
  <ds:schemaRefs>
    <ds:schemaRef ds:uri="http://schemas.microsoft.com/office/2006/metadata/properties"/>
    <ds:schemaRef ds:uri="http://schemas.microsoft.com/office/infopath/2007/PartnerControls"/>
    <ds:schemaRef ds:uri="6d811abf-060d-4937-a289-8a38b78ca833"/>
    <ds:schemaRef ds:uri="6cd10cd5-43dc-4c20-a8b2-3d33777b04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10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TechNova Solutions Pvt Ltd</Company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Microsoft account</cp:lastModifiedBy>
  <cp:revision>3</cp:revision>
  <dcterms:created xsi:type="dcterms:W3CDTF">2026-06-11T11:44:00Z</dcterms:created>
  <dcterms:modified xsi:type="dcterms:W3CDTF">2026-06-12T10:25:00Z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