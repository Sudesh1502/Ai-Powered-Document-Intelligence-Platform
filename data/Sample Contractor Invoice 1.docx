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68902F74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alias w:val="Enter company name:"/>
              <w:tag w:val="Enter company name:"/>
              <w:id w:val="-1907209145"/>
              <w:placeholder>
                <w:docPart w:val="6E40AFD457CB40EEAEBE30ADBEF6E3A2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p w14:paraId="3266A70E" w14:textId="4A556354" w:rsidR="008049DB" w:rsidRDefault="00965093">
                <w:pPr>
                  <w:pStyle w:val="Heading1"/>
                  <w:outlineLvl w:val="0"/>
                </w:pPr>
                <w:proofErr w:type="spellStart"/>
                <w:r>
                  <w:t>TechNova</w:t>
                </w:r>
                <w:proofErr w:type="spellEnd"/>
                <w:r>
                  <w:t xml:space="preserve"> Solutions </w:t>
                </w:r>
                <w:proofErr w:type="spellStart"/>
                <w:r>
                  <w:t>Pvt</w:t>
                </w:r>
                <w:proofErr w:type="spellEnd"/>
                <w:r>
                  <w:t xml:space="preserve"> Ltd</w:t>
                </w:r>
              </w:p>
            </w:sdtContent>
          </w:sdt>
          <w:p w14:paraId="272394B6" w14:textId="759CC1FE" w:rsidR="008049DB" w:rsidRDefault="00965093">
            <w:pPr>
              <w:pStyle w:val="Slogan"/>
            </w:pPr>
            <w:r>
              <w:t>Innovating the Future, Today</w:t>
            </w:r>
          </w:p>
          <w:p w14:paraId="1DECF04B" w14:textId="31157554" w:rsidR="00965093" w:rsidRDefault="00965093">
            <w:r>
              <w:t xml:space="preserve">402 Business Park, </w:t>
            </w:r>
            <w:proofErr w:type="spellStart"/>
            <w:r>
              <w:t>Andheri</w:t>
            </w:r>
            <w:proofErr w:type="spellEnd"/>
            <w:r>
              <w:t xml:space="preserve"> East</w:t>
            </w:r>
            <w:r>
              <w:br/>
              <w:t>Mumbai, MH 400069</w:t>
            </w:r>
            <w:r>
              <w:br/>
              <w:t>Phone: +91 22 4567 8901 Fax: +91 22 4567 8902</w:t>
            </w:r>
          </w:p>
        </w:tc>
        <w:tc>
          <w:tcPr>
            <w:tcW w:w="5048" w:type="dxa"/>
          </w:tcPr>
          <w:p w14:paraId="25CB1DCD" w14:textId="77777777" w:rsidR="008049DB" w:rsidRDefault="00B714F8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5AC456FF824546ADBB586B95B607478C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33C6B165" w14:textId="197FD9E4" w:rsidR="008049DB" w:rsidRDefault="00965093" w:rsidP="00B332C3">
            <w:pPr>
              <w:pStyle w:val="Heading2"/>
              <w:outlineLvl w:val="1"/>
            </w:pPr>
            <w:r>
              <w:t xml:space="preserve">INVOICE #: </w:t>
            </w:r>
            <w:r>
              <w:br/>
              <w:t xml:space="preserve">DATE: </w:t>
            </w:r>
          </w:p>
        </w:tc>
      </w:tr>
      <w:tr w:rsidR="008049DB" w14:paraId="2D5DEFFC" w14:textId="77777777" w:rsidTr="00907574">
        <w:trPr>
          <w:trHeight w:val="1440"/>
        </w:trPr>
        <w:tc>
          <w:tcPr>
            <w:tcW w:w="5032" w:type="dxa"/>
          </w:tcPr>
          <w:p w14:paraId="7E796514" w14:textId="77777777" w:rsidR="008049DB" w:rsidRDefault="00B714F8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8A9B1A062EB74018B157C3BC1E85CE20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6467D0FA" w14:textId="01F6EC32" w:rsidR="008049DB" w:rsidRDefault="00965093">
            <w:r>
              <w:br/>
              <w:t xml:space="preserve">Alpha Retail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  <w:r>
              <w:br/>
              <w:t xml:space="preserve">12 Commerce Tower, Lower </w:t>
            </w:r>
            <w:proofErr w:type="spellStart"/>
            <w:r>
              <w:t>Parel</w:t>
            </w:r>
            <w:proofErr w:type="spellEnd"/>
            <w:r>
              <w:br/>
              <w:t>Mumbai, MH 400013</w:t>
            </w:r>
            <w:r>
              <w:br/>
              <w:t>Phone: +91 22 6789 1234</w:t>
            </w:r>
          </w:p>
        </w:tc>
        <w:tc>
          <w:tcPr>
            <w:tcW w:w="5048" w:type="dxa"/>
          </w:tcPr>
          <w:p w14:paraId="7DC8F3B0" w14:textId="77777777" w:rsidR="008049DB" w:rsidRDefault="00B714F8">
            <w:pPr>
              <w:pStyle w:val="Heading3"/>
              <w:outlineLvl w:val="2"/>
            </w:pPr>
            <w:sdt>
              <w:sdtPr>
                <w:alias w:val="Ship To:"/>
                <w:tag w:val="Ship To:"/>
                <w:id w:val="-1666934941"/>
                <w:placeholder>
                  <w:docPart w:val="AEF742B0EB3043CDB556CD8EEDDD223A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Ship To:</w:t>
                </w:r>
              </w:sdtContent>
            </w:sdt>
          </w:p>
          <w:p w14:paraId="46A46FB3" w14:textId="72C1701D" w:rsidR="008049DB" w:rsidRDefault="00965093">
            <w:r>
              <w:br/>
              <w:t xml:space="preserve">Alpha Retail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  <w:r>
              <w:br/>
              <w:t xml:space="preserve">Warehouse 7, </w:t>
            </w:r>
            <w:proofErr w:type="spellStart"/>
            <w:r>
              <w:t>Navi</w:t>
            </w:r>
            <w:proofErr w:type="spellEnd"/>
            <w:r>
              <w:t xml:space="preserve"> Mumbai Industrial Park</w:t>
            </w:r>
            <w:r>
              <w:br/>
            </w:r>
            <w:proofErr w:type="spellStart"/>
            <w:r>
              <w:t>Navi</w:t>
            </w:r>
            <w:proofErr w:type="spellEnd"/>
            <w:r>
              <w:t xml:space="preserve"> Mumbai, MH 400705</w:t>
            </w:r>
            <w:bookmarkStart w:id="0" w:name="_GoBack"/>
            <w:bookmarkEnd w:id="0"/>
            <w:r>
              <w:br/>
              <w:t>Phone: +91 22 6789 1234</w:t>
            </w:r>
            <w:sdt>
              <w:sdtPr>
                <w:alias w:val="Enter phone:"/>
                <w:tag w:val="Enter phone:"/>
                <w:id w:val="-898277949"/>
                <w:placeholder>
                  <w:docPart w:val="25FD16561CE84DC7B49328B26D56BB4D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9B03FF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7CC54BE" w14:textId="77777777" w:rsidR="008049DB" w:rsidRDefault="00B714F8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044B35DBAE66432C99E1744C09C4495B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sdt>
            <w:sdtPr>
              <w:alias w:val="Enter your comments:"/>
              <w:tag w:val="Enter your comments:"/>
              <w:id w:val="1468700434"/>
              <w:placeholder>
                <w:docPart w:val="09A104FE92A34C188DD6347427636594"/>
              </w:placeholder>
              <w:temporary/>
              <w:showingPlcHdr/>
              <w15:appearance w15:val="hidden"/>
            </w:sdtPr>
            <w:sdtEndPr/>
            <w:sdtContent>
              <w:p w14:paraId="44DBA75C" w14:textId="77777777" w:rsidR="008049DB" w:rsidRDefault="006A3739">
                <w:pPr>
                  <w:spacing w:line="264" w:lineRule="auto"/>
                </w:pPr>
                <w:r>
                  <w:t>To get started right away, just tap any placeholder text (such as this) and start typing to replace it with your own.</w:t>
                </w:r>
              </w:p>
            </w:sdtContent>
          </w:sdt>
        </w:tc>
      </w:tr>
    </w:tbl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413"/>
        <w:gridCol w:w="1345"/>
      </w:tblGrid>
      <w:tr w:rsidR="00966901" w:rsidRPr="00966901" w14:paraId="595B41BD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sdt>
          <w:sdtPr>
            <w:alias w:val="Salesperson:"/>
            <w:tag w:val="Salesperson:"/>
            <w:id w:val="1444961735"/>
            <w:placeholder>
              <w:docPart w:val="0D028FAADF6E4F888E632417D9532B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3" w:type="dxa"/>
                <w:tcBorders>
                  <w:bottom w:val="none" w:sz="0" w:space="0" w:color="auto"/>
                </w:tcBorders>
              </w:tcPr>
              <w:p w14:paraId="39922AB7" w14:textId="77777777" w:rsidR="00966901" w:rsidRPr="00966901" w:rsidRDefault="00966901" w:rsidP="002558FA">
                <w:pPr>
                  <w:pStyle w:val="Heading4"/>
                  <w:outlineLvl w:val="3"/>
                </w:pPr>
                <w:r w:rsidRPr="00966901">
                  <w:t>SALESPERSON</w:t>
                </w:r>
              </w:p>
            </w:tc>
          </w:sdtContent>
        </w:sdt>
        <w:tc>
          <w:tcPr>
            <w:tcW w:w="2055" w:type="dxa"/>
            <w:tcBorders>
              <w:bottom w:val="none" w:sz="0" w:space="0" w:color="auto"/>
            </w:tcBorders>
          </w:tcPr>
          <w:p w14:paraId="377D755D" w14:textId="77777777" w:rsidR="00966901" w:rsidRPr="00966901" w:rsidRDefault="00B714F8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A9BFFC22EBB64307A104525223580B8B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P.O. NUMBER</w:t>
                </w:r>
              </w:sdtContent>
            </w:sdt>
          </w:p>
        </w:tc>
        <w:tc>
          <w:tcPr>
            <w:tcW w:w="1957" w:type="dxa"/>
            <w:tcBorders>
              <w:bottom w:val="none" w:sz="0" w:space="0" w:color="auto"/>
            </w:tcBorders>
          </w:tcPr>
          <w:p w14:paraId="630C442E" w14:textId="77777777" w:rsidR="00966901" w:rsidRPr="00966901" w:rsidRDefault="00B714F8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Requisitioner:"/>
                <w:tag w:val="Requisitioner:"/>
                <w:id w:val="-363215838"/>
                <w:placeholder>
                  <w:docPart w:val="106848C9501D4001BA0538CAC684E1B8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REQUISITIONER</w:t>
                </w:r>
              </w:sdtContent>
            </w:sdt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A078EB" w14:textId="77777777" w:rsidR="00966901" w:rsidRPr="00966901" w:rsidRDefault="00B714F8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0D3B1843BBB445E29B75C9E103E3F1F5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SHIPPED VIA</w:t>
                </w:r>
              </w:sdtContent>
            </w:sdt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6F4BB1E6" w14:textId="77777777" w:rsidR="00966901" w:rsidRPr="00966901" w:rsidRDefault="00B714F8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Free on board point:"/>
                <w:tag w:val="Free on board point:"/>
                <w:id w:val="-169252815"/>
                <w:placeholder>
                  <w:docPart w:val="B8D7E1E47CC049A499E899DE5699E7D3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F.O.B. POINT</w:t>
                </w:r>
              </w:sdtContent>
            </w:sdt>
          </w:p>
        </w:tc>
        <w:tc>
          <w:tcPr>
            <w:tcW w:w="1345" w:type="dxa"/>
            <w:tcBorders>
              <w:bottom w:val="none" w:sz="0" w:space="0" w:color="auto"/>
            </w:tcBorders>
          </w:tcPr>
          <w:p w14:paraId="45F4BF4A" w14:textId="77777777" w:rsidR="00966901" w:rsidRPr="00966901" w:rsidRDefault="00B714F8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Quotation terms:"/>
                <w:tag w:val="Quotation terms:"/>
                <w:id w:val="1351061489"/>
                <w:placeholder>
                  <w:docPart w:val="49E7351494F1492D890D268FCCA523C1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TERMS</w:t>
                </w:r>
              </w:sdtContent>
            </w:sdt>
          </w:p>
        </w:tc>
      </w:tr>
      <w:tr w:rsidR="00966901" w14:paraId="7C120509" w14:textId="77777777" w:rsidTr="009669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CF5D0EB" w14:textId="5E12FCFA" w:rsidR="00966901" w:rsidRDefault="00966901" w:rsidP="00966901">
            <w:pPr>
              <w:spacing w:line="264" w:lineRule="auto"/>
            </w:pPr>
          </w:p>
        </w:tc>
        <w:tc>
          <w:tcPr>
            <w:tcW w:w="2055" w:type="dxa"/>
          </w:tcPr>
          <w:p w14:paraId="1D5C985F" w14:textId="2FE05305" w:rsidR="00966901" w:rsidRDefault="00966901" w:rsidP="00B332C3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7" w:type="dxa"/>
          </w:tcPr>
          <w:p w14:paraId="044E358E" w14:textId="12661F0A" w:rsidR="00966901" w:rsidRDefault="00966901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7" w:type="dxa"/>
          </w:tcPr>
          <w:p w14:paraId="47692F2D" w14:textId="7E907CA3" w:rsidR="00966901" w:rsidRDefault="0096509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Online Delivery</w:t>
            </w:r>
          </w:p>
        </w:tc>
        <w:tc>
          <w:tcPr>
            <w:tcW w:w="1413" w:type="dxa"/>
          </w:tcPr>
          <w:p w14:paraId="294399BB" w14:textId="0E04B840" w:rsidR="00966901" w:rsidRDefault="00965093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</w:t>
            </w:r>
          </w:p>
        </w:tc>
        <w:sdt>
          <w:sdtPr>
            <w:alias w:val="Enter here:"/>
            <w:tag w:val="Enter here:"/>
            <w:id w:val="-1148594671"/>
            <w:placeholder>
              <w:docPart w:val="B7B54E4E45964142A844FCAC2E6CDE7E"/>
            </w:placeholder>
            <w:temporary/>
            <w:showingPlcHdr/>
            <w15:appearance w15:val="hidden"/>
          </w:sdtPr>
          <w:sdtEndPr/>
          <w:sdtContent>
            <w:tc>
              <w:tcPr>
                <w:tcW w:w="1345" w:type="dxa"/>
              </w:tcPr>
              <w:p w14:paraId="216D603F" w14:textId="77777777" w:rsidR="00966901" w:rsidRDefault="00966901" w:rsidP="00966901">
                <w:pPr>
                  <w:spacing w:line="264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Due on receipt</w:t>
                </w:r>
              </w:p>
            </w:tc>
          </w:sdtContent>
        </w:sdt>
      </w:tr>
    </w:tbl>
    <w:p w14:paraId="5A58144B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9D8C68D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00F5BFD" w14:textId="77777777" w:rsidR="008049DB" w:rsidRDefault="00B714F8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69BC403066C74DDD9CB30A2629DB825C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848AB1C" w14:textId="77777777" w:rsidR="008049DB" w:rsidRDefault="00B714F8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A85B018A231343479BBB419344D29A8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46D945D6" w14:textId="77777777" w:rsidR="008049DB" w:rsidRDefault="00B714F8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FDA832976AD44F18BF21E29A8C9EA93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1859031A" w14:textId="77777777" w:rsidR="008049DB" w:rsidRDefault="00B714F8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7D5DB7CF3C72499B9FA08F607D0CD54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11797A21" w14:textId="77777777" w:rsidTr="002558FA">
        <w:tc>
          <w:tcPr>
            <w:tcW w:w="1817" w:type="dxa"/>
          </w:tcPr>
          <w:p w14:paraId="7C45DB59" w14:textId="06C3EF88" w:rsidR="008049DB" w:rsidRDefault="00965093">
            <w:pPr>
              <w:pStyle w:val="Quantity"/>
            </w:pPr>
            <w:r>
              <w:t>40</w:t>
            </w:r>
          </w:p>
        </w:tc>
        <w:tc>
          <w:tcPr>
            <w:tcW w:w="5501" w:type="dxa"/>
          </w:tcPr>
          <w:p w14:paraId="1EFCD427" w14:textId="6B879198" w:rsidR="008049DB" w:rsidRDefault="00965093">
            <w:r>
              <w:t>Full Stack Development Hours</w:t>
            </w:r>
          </w:p>
        </w:tc>
        <w:tc>
          <w:tcPr>
            <w:tcW w:w="1404" w:type="dxa"/>
          </w:tcPr>
          <w:p w14:paraId="6463A885" w14:textId="697069B2" w:rsidR="008049DB" w:rsidRDefault="00965093">
            <w:pPr>
              <w:pStyle w:val="Amount"/>
            </w:pPr>
            <w:r>
              <w:t>₹1,500</w:t>
            </w:r>
          </w:p>
        </w:tc>
        <w:tc>
          <w:tcPr>
            <w:tcW w:w="1348" w:type="dxa"/>
          </w:tcPr>
          <w:p w14:paraId="5E44D3AD" w14:textId="03736D20" w:rsidR="008049DB" w:rsidRDefault="00965093">
            <w:pPr>
              <w:pStyle w:val="Amount"/>
            </w:pPr>
            <w:r>
              <w:t>₹60,000</w:t>
            </w:r>
          </w:p>
        </w:tc>
      </w:tr>
      <w:tr w:rsidR="008049DB" w14:paraId="558C6D2C" w14:textId="77777777" w:rsidTr="002558FA">
        <w:tc>
          <w:tcPr>
            <w:tcW w:w="1817" w:type="dxa"/>
          </w:tcPr>
          <w:p w14:paraId="7C4EF523" w14:textId="25F64BFA" w:rsidR="008049DB" w:rsidRDefault="00965093">
            <w:pPr>
              <w:pStyle w:val="Quantity"/>
            </w:pPr>
            <w:r>
              <w:t>10</w:t>
            </w:r>
          </w:p>
        </w:tc>
        <w:tc>
          <w:tcPr>
            <w:tcW w:w="5501" w:type="dxa"/>
          </w:tcPr>
          <w:p w14:paraId="7C1F45E8" w14:textId="3AF69A00" w:rsidR="008049DB" w:rsidRDefault="00965093">
            <w:r>
              <w:t>Bug Fixing &amp; Testing Hours</w:t>
            </w:r>
          </w:p>
        </w:tc>
        <w:tc>
          <w:tcPr>
            <w:tcW w:w="1404" w:type="dxa"/>
          </w:tcPr>
          <w:p w14:paraId="56C9E1C5" w14:textId="53874F19" w:rsidR="008049DB" w:rsidRDefault="00965093">
            <w:pPr>
              <w:pStyle w:val="Amount"/>
            </w:pPr>
            <w:r>
              <w:t>₹1,200</w:t>
            </w:r>
          </w:p>
        </w:tc>
        <w:tc>
          <w:tcPr>
            <w:tcW w:w="1348" w:type="dxa"/>
          </w:tcPr>
          <w:p w14:paraId="19E73296" w14:textId="4CD6A328" w:rsidR="008049DB" w:rsidRDefault="00965093">
            <w:pPr>
              <w:pStyle w:val="Amount"/>
            </w:pPr>
            <w:r>
              <w:t>₹12,000</w:t>
            </w:r>
          </w:p>
        </w:tc>
      </w:tr>
      <w:tr w:rsidR="008049DB" w14:paraId="6C825C10" w14:textId="77777777" w:rsidTr="002558FA">
        <w:tc>
          <w:tcPr>
            <w:tcW w:w="1817" w:type="dxa"/>
          </w:tcPr>
          <w:p w14:paraId="0745122C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7FD6C5A6" w14:textId="77777777" w:rsidR="008049DB" w:rsidRDefault="008049DB"/>
        </w:tc>
        <w:tc>
          <w:tcPr>
            <w:tcW w:w="1404" w:type="dxa"/>
          </w:tcPr>
          <w:p w14:paraId="6D695CD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7E1AFDAA" w14:textId="77777777" w:rsidR="008049DB" w:rsidRDefault="008049DB">
            <w:pPr>
              <w:pStyle w:val="Amount"/>
            </w:pPr>
          </w:p>
        </w:tc>
      </w:tr>
      <w:tr w:rsidR="008049DB" w14:paraId="511F56ED" w14:textId="77777777" w:rsidTr="002558FA">
        <w:tc>
          <w:tcPr>
            <w:tcW w:w="1817" w:type="dxa"/>
          </w:tcPr>
          <w:p w14:paraId="6012D503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D82B007" w14:textId="77777777" w:rsidR="008049DB" w:rsidRDefault="008049DB"/>
        </w:tc>
        <w:tc>
          <w:tcPr>
            <w:tcW w:w="1404" w:type="dxa"/>
          </w:tcPr>
          <w:p w14:paraId="29A7D18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261D67AE" w14:textId="77777777" w:rsidR="008049DB" w:rsidRDefault="008049DB">
            <w:pPr>
              <w:pStyle w:val="Amount"/>
            </w:pPr>
          </w:p>
        </w:tc>
      </w:tr>
      <w:tr w:rsidR="008049DB" w14:paraId="63E21971" w14:textId="77777777" w:rsidTr="002558FA">
        <w:tc>
          <w:tcPr>
            <w:tcW w:w="1817" w:type="dxa"/>
          </w:tcPr>
          <w:p w14:paraId="3A569E5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80513B9" w14:textId="77777777" w:rsidR="008049DB" w:rsidRDefault="008049DB"/>
        </w:tc>
        <w:tc>
          <w:tcPr>
            <w:tcW w:w="1404" w:type="dxa"/>
          </w:tcPr>
          <w:p w14:paraId="65D268D0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40BCDC6" w14:textId="77777777" w:rsidR="008049DB" w:rsidRDefault="008049DB">
            <w:pPr>
              <w:pStyle w:val="Amount"/>
            </w:pPr>
          </w:p>
        </w:tc>
      </w:tr>
      <w:tr w:rsidR="008049DB" w14:paraId="180EF1F8" w14:textId="77777777" w:rsidTr="002558FA">
        <w:tc>
          <w:tcPr>
            <w:tcW w:w="1817" w:type="dxa"/>
          </w:tcPr>
          <w:p w14:paraId="73F6EF32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634347A0" w14:textId="77777777" w:rsidR="008049DB" w:rsidRDefault="008049DB"/>
        </w:tc>
        <w:tc>
          <w:tcPr>
            <w:tcW w:w="1404" w:type="dxa"/>
          </w:tcPr>
          <w:p w14:paraId="271FA5B6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0424EFC4" w14:textId="77777777" w:rsidR="008049DB" w:rsidRDefault="008049DB">
            <w:pPr>
              <w:pStyle w:val="Amount"/>
            </w:pPr>
          </w:p>
        </w:tc>
      </w:tr>
      <w:tr w:rsidR="008049DB" w14:paraId="3F993BBF" w14:textId="77777777" w:rsidTr="002558FA">
        <w:tc>
          <w:tcPr>
            <w:tcW w:w="1817" w:type="dxa"/>
          </w:tcPr>
          <w:p w14:paraId="106580A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062E90" w14:textId="77777777" w:rsidR="008049DB" w:rsidRDefault="008049DB"/>
        </w:tc>
        <w:tc>
          <w:tcPr>
            <w:tcW w:w="1404" w:type="dxa"/>
          </w:tcPr>
          <w:p w14:paraId="05350942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EB0CC44" w14:textId="77777777" w:rsidR="008049DB" w:rsidRDefault="008049DB">
            <w:pPr>
              <w:pStyle w:val="Amount"/>
            </w:pPr>
          </w:p>
        </w:tc>
      </w:tr>
      <w:tr w:rsidR="008049DB" w14:paraId="3CF8AE36" w14:textId="77777777" w:rsidTr="002558FA">
        <w:tc>
          <w:tcPr>
            <w:tcW w:w="1817" w:type="dxa"/>
          </w:tcPr>
          <w:p w14:paraId="7495EF91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37147E12" w14:textId="77777777" w:rsidR="008049DB" w:rsidRDefault="008049DB"/>
        </w:tc>
        <w:tc>
          <w:tcPr>
            <w:tcW w:w="1404" w:type="dxa"/>
          </w:tcPr>
          <w:p w14:paraId="28353DB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1D8CC89B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1FCB916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402788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A2C2A3146FC24916B98B4E155223E60D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5739650C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FE652A1" w14:textId="447055E7" w:rsidR="008049DB" w:rsidRDefault="00965093">
            <w:pPr>
              <w:pStyle w:val="Amount"/>
              <w:spacing w:line="264" w:lineRule="auto"/>
            </w:pPr>
            <w:r>
              <w:t>₹72,000</w:t>
            </w:r>
          </w:p>
        </w:tc>
      </w:tr>
      <w:tr w:rsidR="008049DB" w14:paraId="74F031EC" w14:textId="77777777" w:rsidTr="00966901">
        <w:tc>
          <w:tcPr>
            <w:tcW w:w="1817" w:type="dxa"/>
          </w:tcPr>
          <w:p w14:paraId="67556F9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3A6AB3A" w14:textId="77777777" w:rsidR="008049DB" w:rsidRDefault="00B714F8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6FD2C850225B447EA886E285E99C7C2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03B2D4" w14:textId="0106170E" w:rsidR="008049DB" w:rsidRDefault="00965093">
            <w:pPr>
              <w:pStyle w:val="Amount"/>
              <w:spacing w:line="264" w:lineRule="auto"/>
            </w:pPr>
            <w:r>
              <w:t>₹12,960</w:t>
            </w:r>
          </w:p>
        </w:tc>
      </w:tr>
      <w:tr w:rsidR="008049DB" w14:paraId="6A6E7793" w14:textId="77777777" w:rsidTr="00966901">
        <w:tc>
          <w:tcPr>
            <w:tcW w:w="1817" w:type="dxa"/>
          </w:tcPr>
          <w:p w14:paraId="3DB832CE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E81DD47" w14:textId="77777777" w:rsidR="008049DB" w:rsidRDefault="00B714F8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8D7E2F5062F44ABDAE63E59C2F8577D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712E1D5" w14:textId="6A59851B" w:rsidR="008049DB" w:rsidRDefault="00965093">
            <w:pPr>
              <w:pStyle w:val="Amount"/>
              <w:spacing w:line="264" w:lineRule="auto"/>
            </w:pPr>
            <w:r>
              <w:t>₹0</w:t>
            </w:r>
          </w:p>
        </w:tc>
      </w:tr>
      <w:tr w:rsidR="008049DB" w14:paraId="70B9B004" w14:textId="77777777" w:rsidTr="00966901">
        <w:tc>
          <w:tcPr>
            <w:tcW w:w="1817" w:type="dxa"/>
          </w:tcPr>
          <w:p w14:paraId="2AEE4262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175665F" w14:textId="77777777" w:rsidR="008049DB" w:rsidRDefault="00B714F8">
            <w:pPr>
              <w:pStyle w:val="Heading2"/>
              <w:spacing w:line="264" w:lineRule="auto"/>
              <w:outlineLvl w:val="1"/>
            </w:pPr>
            <w:sdt>
              <w:sdtPr>
                <w:alias w:val="Total due:"/>
                <w:tag w:val="Total due:"/>
                <w:id w:val="2003691622"/>
                <w:placeholder>
                  <w:docPart w:val="C8FEF19E8BB34E57953A30DC44DC74E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FE509E6" w14:textId="4BDDADEC" w:rsidR="008049DB" w:rsidRDefault="00965093" w:rsidP="00B332C3">
            <w:pPr>
              <w:pStyle w:val="Amount"/>
              <w:spacing w:line="264" w:lineRule="auto"/>
            </w:pPr>
            <w:r>
              <w:t>₹</w:t>
            </w:r>
          </w:p>
        </w:tc>
      </w:tr>
    </w:tbl>
    <w:p w14:paraId="5C00A9C8" w14:textId="400B449C" w:rsidR="008049DB" w:rsidRDefault="00965093">
      <w:pPr>
        <w:pStyle w:val="Instructions"/>
      </w:pPr>
      <w:r>
        <w:t>If you have any questions concerning this invoice, contact:</w:t>
      </w:r>
      <w:r w:rsidR="00B332C3">
        <w:t xml:space="preserve"> </w:t>
      </w:r>
      <w:r>
        <w:br/>
        <w:t>+91 22 4567 8901</w:t>
      </w:r>
      <w:r>
        <w:br/>
        <w:t>accounts@technova-solutions.com</w:t>
      </w:r>
      <w:sdt>
        <w:sdtPr>
          <w:alias w:val="Enter email:"/>
          <w:tag w:val="Enter email:"/>
          <w:id w:val="-1022242413"/>
          <w:placeholder>
            <w:docPart w:val="B486A29AB27C4DACB00D9A210DC6DF58"/>
          </w:placeholder>
          <w:temporary/>
          <w:showingPlcHdr/>
          <w15:appearance w15:val="hidden"/>
        </w:sdtPr>
        <w:sdtEndPr/>
        <w:sdtContent>
          <w:r>
            <w:t>Email</w:t>
          </w:r>
        </w:sdtContent>
      </w:sdt>
    </w:p>
    <w:p w14:paraId="207E38EC" w14:textId="77777777" w:rsidR="00837ECD" w:rsidRPr="00837ECD" w:rsidRDefault="00B714F8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3B757E5796E640E1BEE62786DACA0221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</w:p>
    <w:sectPr w:rsidR="00837ECD" w:rsidRPr="00837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C41DA0" w14:textId="77777777" w:rsidR="00B714F8" w:rsidRDefault="00B714F8">
      <w:pPr>
        <w:spacing w:line="240" w:lineRule="auto"/>
      </w:pPr>
      <w:r>
        <w:separator/>
      </w:r>
    </w:p>
  </w:endnote>
  <w:endnote w:type="continuationSeparator" w:id="0">
    <w:p w14:paraId="795EBDFC" w14:textId="77777777" w:rsidR="00B714F8" w:rsidRDefault="00B71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C337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2DF01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0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9042B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C15A0B" w14:textId="77777777" w:rsidR="00B714F8" w:rsidRDefault="00B714F8">
      <w:pPr>
        <w:spacing w:line="240" w:lineRule="auto"/>
      </w:pPr>
      <w:r>
        <w:separator/>
      </w:r>
    </w:p>
  </w:footnote>
  <w:footnote w:type="continuationSeparator" w:id="0">
    <w:p w14:paraId="40640759" w14:textId="77777777" w:rsidR="00B714F8" w:rsidRDefault="00B714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D360C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AEADC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EC50B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C4"/>
    <w:rsid w:val="00055AF8"/>
    <w:rsid w:val="002558FA"/>
    <w:rsid w:val="00323F56"/>
    <w:rsid w:val="003667F4"/>
    <w:rsid w:val="00451AA0"/>
    <w:rsid w:val="004C0D0E"/>
    <w:rsid w:val="00616194"/>
    <w:rsid w:val="006A3739"/>
    <w:rsid w:val="0073500C"/>
    <w:rsid w:val="007577D4"/>
    <w:rsid w:val="00793AFB"/>
    <w:rsid w:val="007D3668"/>
    <w:rsid w:val="008049DB"/>
    <w:rsid w:val="00837ECD"/>
    <w:rsid w:val="00907574"/>
    <w:rsid w:val="00934F6F"/>
    <w:rsid w:val="00965093"/>
    <w:rsid w:val="00966901"/>
    <w:rsid w:val="00981A82"/>
    <w:rsid w:val="00A93410"/>
    <w:rsid w:val="00B332C3"/>
    <w:rsid w:val="00B714F8"/>
    <w:rsid w:val="00B76A92"/>
    <w:rsid w:val="00BB4862"/>
    <w:rsid w:val="00BF2506"/>
    <w:rsid w:val="00C3067E"/>
    <w:rsid w:val="00CE7F7E"/>
    <w:rsid w:val="00CF07F2"/>
    <w:rsid w:val="00D934CD"/>
    <w:rsid w:val="00E9657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B7777"/>
  <w15:chartTrackingRefBased/>
  <w15:docId w15:val="{074B35DD-43C9-4B8F-AC3F-84F6C329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kur%20Kumar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40AFD457CB40EEAEBE30ADBEF6E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66C41-AB4C-4766-BCC8-365C70ECE506}"/>
      </w:docPartPr>
      <w:docPartBody>
        <w:p w:rsidR="009A4AF8" w:rsidRDefault="006A456A">
          <w:pPr>
            <w:pStyle w:val="6E40AFD457CB40EEAEBE30ADBEF6E3A2"/>
          </w:pPr>
          <w:r>
            <w:t>Company Name</w:t>
          </w:r>
        </w:p>
      </w:docPartBody>
    </w:docPart>
    <w:docPart>
      <w:docPartPr>
        <w:name w:val="5AC456FF824546ADBB586B95B6074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47E3-89B4-4A8F-97BD-63019FB25EB5}"/>
      </w:docPartPr>
      <w:docPartBody>
        <w:p w:rsidR="009A4AF8" w:rsidRDefault="006A456A">
          <w:pPr>
            <w:pStyle w:val="5AC456FF824546ADBB586B95B607478C"/>
          </w:pPr>
          <w:r>
            <w:t>INVOICE</w:t>
          </w:r>
        </w:p>
      </w:docPartBody>
    </w:docPart>
    <w:docPart>
      <w:docPartPr>
        <w:name w:val="8A9B1A062EB74018B157C3BC1E85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EDBCA-7230-4F3C-9A4F-8D6CBB02F16A}"/>
      </w:docPartPr>
      <w:docPartBody>
        <w:p w:rsidR="009A4AF8" w:rsidRDefault="006A456A">
          <w:pPr>
            <w:pStyle w:val="8A9B1A062EB74018B157C3BC1E85CE20"/>
          </w:pPr>
          <w:r>
            <w:t>To:</w:t>
          </w:r>
        </w:p>
      </w:docPartBody>
    </w:docPart>
    <w:docPart>
      <w:docPartPr>
        <w:name w:val="AEF742B0EB3043CDB556CD8EEDDD2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18F46-F4B0-45FB-95F6-9D82136FDE7C}"/>
      </w:docPartPr>
      <w:docPartBody>
        <w:p w:rsidR="009A4AF8" w:rsidRDefault="006A456A">
          <w:pPr>
            <w:pStyle w:val="AEF742B0EB3043CDB556CD8EEDDD223A"/>
          </w:pPr>
          <w:r>
            <w:t>Ship To:</w:t>
          </w:r>
        </w:p>
      </w:docPartBody>
    </w:docPart>
    <w:docPart>
      <w:docPartPr>
        <w:name w:val="25FD16561CE84DC7B49328B26D56B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0A4AA-89DA-4FC3-8092-D54E2D331FC7}"/>
      </w:docPartPr>
      <w:docPartBody>
        <w:p w:rsidR="009A4AF8" w:rsidRDefault="006A456A">
          <w:pPr>
            <w:pStyle w:val="25FD16561CE84DC7B49328B26D56BB4D"/>
          </w:pPr>
          <w:r>
            <w:t>Phone</w:t>
          </w:r>
        </w:p>
      </w:docPartBody>
    </w:docPart>
    <w:docPart>
      <w:docPartPr>
        <w:name w:val="044B35DBAE66432C99E1744C09C4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99D5-AC12-44A2-863B-C63A7A8ACA95}"/>
      </w:docPartPr>
      <w:docPartBody>
        <w:p w:rsidR="009A4AF8" w:rsidRDefault="006A456A">
          <w:pPr>
            <w:pStyle w:val="044B35DBAE66432C99E1744C09C4495B"/>
          </w:pPr>
          <w:r>
            <w:t>Comments or special instructions:</w:t>
          </w:r>
        </w:p>
      </w:docPartBody>
    </w:docPart>
    <w:docPart>
      <w:docPartPr>
        <w:name w:val="09A104FE92A34C188DD6347427636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30A04-2DDB-4D3C-B1DE-D985A560137E}"/>
      </w:docPartPr>
      <w:docPartBody>
        <w:p w:rsidR="009A4AF8" w:rsidRDefault="006A456A">
          <w:pPr>
            <w:pStyle w:val="09A104FE92A34C188DD6347427636594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0D028FAADF6E4F888E632417D953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E9787-0132-4797-9F1D-6E1F501352CE}"/>
      </w:docPartPr>
      <w:docPartBody>
        <w:p w:rsidR="009A4AF8" w:rsidRDefault="006A456A">
          <w:pPr>
            <w:pStyle w:val="0D028FAADF6E4F888E632417D9532B8E"/>
          </w:pPr>
          <w:r w:rsidRPr="00966901">
            <w:t>SALESPERSON</w:t>
          </w:r>
        </w:p>
      </w:docPartBody>
    </w:docPart>
    <w:docPart>
      <w:docPartPr>
        <w:name w:val="A9BFFC22EBB64307A10452522358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65B54-5FD3-4ACC-95E9-67143292EE64}"/>
      </w:docPartPr>
      <w:docPartBody>
        <w:p w:rsidR="009A4AF8" w:rsidRDefault="006A456A">
          <w:pPr>
            <w:pStyle w:val="A9BFFC22EBB64307A104525223580B8B"/>
          </w:pPr>
          <w:r w:rsidRPr="00966901">
            <w:t>P.O. NUMBER</w:t>
          </w:r>
        </w:p>
      </w:docPartBody>
    </w:docPart>
    <w:docPart>
      <w:docPartPr>
        <w:name w:val="106848C9501D4001BA0538CAC684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EB3C5-8F30-4FD3-8C24-82473E087D20}"/>
      </w:docPartPr>
      <w:docPartBody>
        <w:p w:rsidR="009A4AF8" w:rsidRDefault="006A456A">
          <w:pPr>
            <w:pStyle w:val="106848C9501D4001BA0538CAC684E1B8"/>
          </w:pPr>
          <w:r w:rsidRPr="00966901">
            <w:t>REQUISITIONER</w:t>
          </w:r>
        </w:p>
      </w:docPartBody>
    </w:docPart>
    <w:docPart>
      <w:docPartPr>
        <w:name w:val="0D3B1843BBB445E29B75C9E103E3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639-8E2A-4C66-9B0C-BCA87B53CB80}"/>
      </w:docPartPr>
      <w:docPartBody>
        <w:p w:rsidR="009A4AF8" w:rsidRDefault="006A456A">
          <w:pPr>
            <w:pStyle w:val="0D3B1843BBB445E29B75C9E103E3F1F5"/>
          </w:pPr>
          <w:r w:rsidRPr="00966901">
            <w:t>SHIPPED VIA</w:t>
          </w:r>
        </w:p>
      </w:docPartBody>
    </w:docPart>
    <w:docPart>
      <w:docPartPr>
        <w:name w:val="B8D7E1E47CC049A499E899DE5699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DBE5-2D8E-45A0-9515-CE2B39457550}"/>
      </w:docPartPr>
      <w:docPartBody>
        <w:p w:rsidR="009A4AF8" w:rsidRDefault="006A456A">
          <w:pPr>
            <w:pStyle w:val="B8D7E1E47CC049A499E899DE5699E7D3"/>
          </w:pPr>
          <w:r w:rsidRPr="00966901">
            <w:t>F.O.B. POINT</w:t>
          </w:r>
        </w:p>
      </w:docPartBody>
    </w:docPart>
    <w:docPart>
      <w:docPartPr>
        <w:name w:val="49E7351494F1492D890D268FCCA5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CA711-BBFA-4D6E-9EB4-5FA4326045D1}"/>
      </w:docPartPr>
      <w:docPartBody>
        <w:p w:rsidR="009A4AF8" w:rsidRDefault="006A456A">
          <w:pPr>
            <w:pStyle w:val="49E7351494F1492D890D268FCCA523C1"/>
          </w:pPr>
          <w:r w:rsidRPr="00966901">
            <w:t>TERMS</w:t>
          </w:r>
        </w:p>
      </w:docPartBody>
    </w:docPart>
    <w:docPart>
      <w:docPartPr>
        <w:name w:val="B7B54E4E45964142A844FCAC2E6CD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742F5-FECB-4969-9A54-40356612E1C8}"/>
      </w:docPartPr>
      <w:docPartBody>
        <w:p w:rsidR="009A4AF8" w:rsidRDefault="006A456A">
          <w:pPr>
            <w:pStyle w:val="B7B54E4E45964142A844FCAC2E6CDE7E"/>
          </w:pPr>
          <w:r>
            <w:t>Due on receipt</w:t>
          </w:r>
        </w:p>
      </w:docPartBody>
    </w:docPart>
    <w:docPart>
      <w:docPartPr>
        <w:name w:val="69BC403066C74DDD9CB30A2629DB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2AB6D-0B1D-42A3-81E0-65C4AFD8A33B}"/>
      </w:docPartPr>
      <w:docPartBody>
        <w:p w:rsidR="009A4AF8" w:rsidRDefault="006A456A">
          <w:pPr>
            <w:pStyle w:val="69BC403066C74DDD9CB30A2629DB825C"/>
          </w:pPr>
          <w:r>
            <w:t>QUANTITY</w:t>
          </w:r>
        </w:p>
      </w:docPartBody>
    </w:docPart>
    <w:docPart>
      <w:docPartPr>
        <w:name w:val="A85B018A231343479BBB419344D2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56537-900C-4FE7-A69D-13E9F9793186}"/>
      </w:docPartPr>
      <w:docPartBody>
        <w:p w:rsidR="009A4AF8" w:rsidRDefault="006A456A">
          <w:pPr>
            <w:pStyle w:val="A85B018A231343479BBB419344D29A87"/>
          </w:pPr>
          <w:r>
            <w:t>DESCRIPTION</w:t>
          </w:r>
        </w:p>
      </w:docPartBody>
    </w:docPart>
    <w:docPart>
      <w:docPartPr>
        <w:name w:val="FDA832976AD44F18BF21E29A8C9E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F810-94D6-4A54-BC78-2D8C6DFFA307}"/>
      </w:docPartPr>
      <w:docPartBody>
        <w:p w:rsidR="009A4AF8" w:rsidRDefault="006A456A">
          <w:pPr>
            <w:pStyle w:val="FDA832976AD44F18BF21E29A8C9EA937"/>
          </w:pPr>
          <w:r>
            <w:t>UNIT PRICE</w:t>
          </w:r>
        </w:p>
      </w:docPartBody>
    </w:docPart>
    <w:docPart>
      <w:docPartPr>
        <w:name w:val="7D5DB7CF3C72499B9FA08F607D0C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1D4-E7CD-42E3-80F1-F1CDD0591BF0}"/>
      </w:docPartPr>
      <w:docPartBody>
        <w:p w:rsidR="009A4AF8" w:rsidRDefault="006A456A">
          <w:pPr>
            <w:pStyle w:val="7D5DB7CF3C72499B9FA08F607D0CD54A"/>
          </w:pPr>
          <w:r>
            <w:t>TOTAL</w:t>
          </w:r>
        </w:p>
      </w:docPartBody>
    </w:docPart>
    <w:docPart>
      <w:docPartPr>
        <w:name w:val="A2C2A3146FC24916B98B4E155223E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875EC-F30A-43BA-9795-A69C2383D5B8}"/>
      </w:docPartPr>
      <w:docPartBody>
        <w:p w:rsidR="009A4AF8" w:rsidRDefault="006A456A">
          <w:pPr>
            <w:pStyle w:val="A2C2A3146FC24916B98B4E155223E60D"/>
          </w:pPr>
          <w:r>
            <w:t>SUBTOTAL</w:t>
          </w:r>
        </w:p>
      </w:docPartBody>
    </w:docPart>
    <w:docPart>
      <w:docPartPr>
        <w:name w:val="6FD2C850225B447EA886E285E99C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A74-BBBB-4F2C-8201-5BEE51A747CE}"/>
      </w:docPartPr>
      <w:docPartBody>
        <w:p w:rsidR="009A4AF8" w:rsidRDefault="006A456A">
          <w:pPr>
            <w:pStyle w:val="6FD2C850225B447EA886E285E99C7C20"/>
          </w:pPr>
          <w:r>
            <w:t>SALES TAX</w:t>
          </w:r>
        </w:p>
      </w:docPartBody>
    </w:docPart>
    <w:docPart>
      <w:docPartPr>
        <w:name w:val="8D7E2F5062F44ABDAE63E59C2F857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1F63C-7B4A-4EA2-807D-FE3FC40DF5A2}"/>
      </w:docPartPr>
      <w:docPartBody>
        <w:p w:rsidR="009A4AF8" w:rsidRDefault="006A456A">
          <w:pPr>
            <w:pStyle w:val="8D7E2F5062F44ABDAE63E59C2F8577DD"/>
          </w:pPr>
          <w:r>
            <w:t>SHIPPING &amp; HANDLING</w:t>
          </w:r>
        </w:p>
      </w:docPartBody>
    </w:docPart>
    <w:docPart>
      <w:docPartPr>
        <w:name w:val="C8FEF19E8BB34E57953A30DC44DC7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17202-FCF7-4985-BE6C-DDC963A2E625}"/>
      </w:docPartPr>
      <w:docPartBody>
        <w:p w:rsidR="009A4AF8" w:rsidRDefault="006A456A">
          <w:pPr>
            <w:pStyle w:val="C8FEF19E8BB34E57953A30DC44DC74E2"/>
          </w:pPr>
          <w:r>
            <w:t>TOTAL due</w:t>
          </w:r>
        </w:p>
      </w:docPartBody>
    </w:docPart>
    <w:docPart>
      <w:docPartPr>
        <w:name w:val="B486A29AB27C4DACB00D9A210DC6D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1379-F892-48F4-B0A9-51BD4E7EF951}"/>
      </w:docPartPr>
      <w:docPartBody>
        <w:p w:rsidR="009A4AF8" w:rsidRDefault="006A456A">
          <w:pPr>
            <w:pStyle w:val="B486A29AB27C4DACB00D9A210DC6DF58"/>
          </w:pPr>
          <w:r>
            <w:t>Email</w:t>
          </w:r>
        </w:p>
      </w:docPartBody>
    </w:docPart>
    <w:docPart>
      <w:docPartPr>
        <w:name w:val="3B757E5796E640E1BEE62786DACA0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5A46B-ADDF-42E4-A597-371A78A23144}"/>
      </w:docPartPr>
      <w:docPartBody>
        <w:p w:rsidR="009A4AF8" w:rsidRDefault="006A456A">
          <w:pPr>
            <w:pStyle w:val="3B757E5796E640E1BEE62786DACA0221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44"/>
    <w:rsid w:val="00042C44"/>
    <w:rsid w:val="00451AA0"/>
    <w:rsid w:val="006A456A"/>
    <w:rsid w:val="009A4AF8"/>
    <w:rsid w:val="00AA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40AFD457CB40EEAEBE30ADBEF6E3A2">
    <w:name w:val="6E40AFD457CB40EEAEBE30ADBEF6E3A2"/>
  </w:style>
  <w:style w:type="paragraph" w:customStyle="1" w:styleId="6A90F93C7BF044EDA844550ED3CABFB0">
    <w:name w:val="6A90F93C7BF044EDA844550ED3CABFB0"/>
  </w:style>
  <w:style w:type="paragraph" w:customStyle="1" w:styleId="7F33DFFD4122427595C608CE4588B957">
    <w:name w:val="7F33DFFD4122427595C608CE4588B957"/>
  </w:style>
  <w:style w:type="paragraph" w:customStyle="1" w:styleId="CDB8DC4E372D4C70BD5E91E09D6F29A9">
    <w:name w:val="CDB8DC4E372D4C70BD5E91E09D6F29A9"/>
  </w:style>
  <w:style w:type="paragraph" w:customStyle="1" w:styleId="9B70E53D2A27433D900927AFA50DB5CB">
    <w:name w:val="9B70E53D2A27433D900927AFA50DB5CB"/>
  </w:style>
  <w:style w:type="paragraph" w:customStyle="1" w:styleId="833D754717524B6EA159DDED5077E70F">
    <w:name w:val="833D754717524B6EA159DDED5077E70F"/>
  </w:style>
  <w:style w:type="paragraph" w:customStyle="1" w:styleId="BE13425BCD274DC98EED4C8E02276D81">
    <w:name w:val="BE13425BCD274DC98EED4C8E02276D81"/>
  </w:style>
  <w:style w:type="paragraph" w:customStyle="1" w:styleId="600F4C65F36741DB8E1DAE850E34B63C">
    <w:name w:val="600F4C65F36741DB8E1DAE850E34B63C"/>
  </w:style>
  <w:style w:type="paragraph" w:customStyle="1" w:styleId="5AC456FF824546ADBB586B95B607478C">
    <w:name w:val="5AC456FF824546ADBB586B95B607478C"/>
  </w:style>
  <w:style w:type="paragraph" w:customStyle="1" w:styleId="C2D67FAA2D8D47238EA46566FBD27ABA">
    <w:name w:val="C2D67FAA2D8D47238EA46566FBD27ABA"/>
  </w:style>
  <w:style w:type="paragraph" w:customStyle="1" w:styleId="60314337E96C4B72816E001BC269549F">
    <w:name w:val="60314337E96C4B72816E001BC269549F"/>
  </w:style>
  <w:style w:type="paragraph" w:customStyle="1" w:styleId="93E6E6C0BF3241B5B9E56F5A77CC4E56">
    <w:name w:val="93E6E6C0BF3241B5B9E56F5A77CC4E56"/>
  </w:style>
  <w:style w:type="paragraph" w:customStyle="1" w:styleId="FCB28329B15B4426B284833917CC41EC">
    <w:name w:val="FCB28329B15B4426B284833917CC41EC"/>
  </w:style>
  <w:style w:type="paragraph" w:customStyle="1" w:styleId="8A9B1A062EB74018B157C3BC1E85CE20">
    <w:name w:val="8A9B1A062EB74018B157C3BC1E85CE20"/>
  </w:style>
  <w:style w:type="paragraph" w:customStyle="1" w:styleId="C7D3DA78CE8B4C5AB004CAB64D8F7CDA">
    <w:name w:val="C7D3DA78CE8B4C5AB004CAB64D8F7CDA"/>
  </w:style>
  <w:style w:type="paragraph" w:customStyle="1" w:styleId="03789B79C9B649D49C9605E89337FAF5">
    <w:name w:val="03789B79C9B649D49C9605E89337FAF5"/>
  </w:style>
  <w:style w:type="paragraph" w:customStyle="1" w:styleId="98C783876FAD482CBB5AF791D9FE3518">
    <w:name w:val="98C783876FAD482CBB5AF791D9FE3518"/>
  </w:style>
  <w:style w:type="paragraph" w:customStyle="1" w:styleId="E22D959D50AC4AD6A92624F612CA095E">
    <w:name w:val="E22D959D50AC4AD6A92624F612CA095E"/>
  </w:style>
  <w:style w:type="paragraph" w:customStyle="1" w:styleId="84639616C74D41938C039E7ABFD152AA">
    <w:name w:val="84639616C74D41938C039E7ABFD152AA"/>
  </w:style>
  <w:style w:type="paragraph" w:customStyle="1" w:styleId="13B2700D20A84BDD9BECD1834E2598BA">
    <w:name w:val="13B2700D20A84BDD9BECD1834E2598BA"/>
  </w:style>
  <w:style w:type="paragraph" w:customStyle="1" w:styleId="AEF742B0EB3043CDB556CD8EEDDD223A">
    <w:name w:val="AEF742B0EB3043CDB556CD8EEDDD223A"/>
  </w:style>
  <w:style w:type="paragraph" w:customStyle="1" w:styleId="5CC860EE4EC041B9AC456FDE8AB1E2A2">
    <w:name w:val="5CC860EE4EC041B9AC456FDE8AB1E2A2"/>
  </w:style>
  <w:style w:type="paragraph" w:customStyle="1" w:styleId="3ABF235B17A34A008D6EE8B312614189">
    <w:name w:val="3ABF235B17A34A008D6EE8B312614189"/>
  </w:style>
  <w:style w:type="paragraph" w:customStyle="1" w:styleId="AEBD7BCC9BF14B5982253DFFA867545A">
    <w:name w:val="AEBD7BCC9BF14B5982253DFFA867545A"/>
  </w:style>
  <w:style w:type="paragraph" w:customStyle="1" w:styleId="22548028F68549AE8E584F1261CA42EE">
    <w:name w:val="22548028F68549AE8E584F1261CA42EE"/>
  </w:style>
  <w:style w:type="paragraph" w:customStyle="1" w:styleId="07C5A61CB96342A6B369E857E0DB519F">
    <w:name w:val="07C5A61CB96342A6B369E857E0DB519F"/>
  </w:style>
  <w:style w:type="paragraph" w:customStyle="1" w:styleId="25FD16561CE84DC7B49328B26D56BB4D">
    <w:name w:val="25FD16561CE84DC7B49328B26D56BB4D"/>
  </w:style>
  <w:style w:type="paragraph" w:customStyle="1" w:styleId="044B35DBAE66432C99E1744C09C4495B">
    <w:name w:val="044B35DBAE66432C99E1744C09C4495B"/>
  </w:style>
  <w:style w:type="paragraph" w:customStyle="1" w:styleId="09A104FE92A34C188DD6347427636594">
    <w:name w:val="09A104FE92A34C188DD6347427636594"/>
  </w:style>
  <w:style w:type="paragraph" w:customStyle="1" w:styleId="0D028FAADF6E4F888E632417D9532B8E">
    <w:name w:val="0D028FAADF6E4F888E632417D9532B8E"/>
  </w:style>
  <w:style w:type="paragraph" w:customStyle="1" w:styleId="A9BFFC22EBB64307A104525223580B8B">
    <w:name w:val="A9BFFC22EBB64307A104525223580B8B"/>
  </w:style>
  <w:style w:type="paragraph" w:customStyle="1" w:styleId="106848C9501D4001BA0538CAC684E1B8">
    <w:name w:val="106848C9501D4001BA0538CAC684E1B8"/>
  </w:style>
  <w:style w:type="paragraph" w:customStyle="1" w:styleId="0D3B1843BBB445E29B75C9E103E3F1F5">
    <w:name w:val="0D3B1843BBB445E29B75C9E103E3F1F5"/>
  </w:style>
  <w:style w:type="paragraph" w:customStyle="1" w:styleId="B8D7E1E47CC049A499E899DE5699E7D3">
    <w:name w:val="B8D7E1E47CC049A499E899DE5699E7D3"/>
  </w:style>
  <w:style w:type="paragraph" w:customStyle="1" w:styleId="49E7351494F1492D890D268FCCA523C1">
    <w:name w:val="49E7351494F1492D890D268FCCA523C1"/>
  </w:style>
  <w:style w:type="paragraph" w:customStyle="1" w:styleId="B7B54E4E45964142A844FCAC2E6CDE7E">
    <w:name w:val="B7B54E4E45964142A844FCAC2E6CDE7E"/>
  </w:style>
  <w:style w:type="paragraph" w:customStyle="1" w:styleId="69BC403066C74DDD9CB30A2629DB825C">
    <w:name w:val="69BC403066C74DDD9CB30A2629DB825C"/>
  </w:style>
  <w:style w:type="paragraph" w:customStyle="1" w:styleId="A85B018A231343479BBB419344D29A87">
    <w:name w:val="A85B018A231343479BBB419344D29A87"/>
  </w:style>
  <w:style w:type="paragraph" w:customStyle="1" w:styleId="FDA832976AD44F18BF21E29A8C9EA937">
    <w:name w:val="FDA832976AD44F18BF21E29A8C9EA937"/>
  </w:style>
  <w:style w:type="paragraph" w:customStyle="1" w:styleId="7D5DB7CF3C72499B9FA08F607D0CD54A">
    <w:name w:val="7D5DB7CF3C72499B9FA08F607D0CD54A"/>
  </w:style>
  <w:style w:type="paragraph" w:customStyle="1" w:styleId="A2C2A3146FC24916B98B4E155223E60D">
    <w:name w:val="A2C2A3146FC24916B98B4E155223E60D"/>
  </w:style>
  <w:style w:type="paragraph" w:customStyle="1" w:styleId="6FD2C850225B447EA886E285E99C7C20">
    <w:name w:val="6FD2C850225B447EA886E285E99C7C20"/>
  </w:style>
  <w:style w:type="paragraph" w:customStyle="1" w:styleId="8D7E2F5062F44ABDAE63E59C2F8577DD">
    <w:name w:val="8D7E2F5062F44ABDAE63E59C2F8577DD"/>
  </w:style>
  <w:style w:type="paragraph" w:customStyle="1" w:styleId="C8FEF19E8BB34E57953A30DC44DC74E2">
    <w:name w:val="C8FEF19E8BB34E57953A30DC44DC74E2"/>
  </w:style>
  <w:style w:type="paragraph" w:customStyle="1" w:styleId="54A084961AEE4F98B0DF8FD3549BBA3F">
    <w:name w:val="54A084961AEE4F98B0DF8FD3549BBA3F"/>
  </w:style>
  <w:style w:type="paragraph" w:customStyle="1" w:styleId="5B9647A6B9EB406BBFD1E43F5CF16F0B">
    <w:name w:val="5B9647A6B9EB406BBFD1E43F5CF16F0B"/>
  </w:style>
  <w:style w:type="paragraph" w:customStyle="1" w:styleId="7F9B8D01755348B7B69EDB224F3FCBC1">
    <w:name w:val="7F9B8D01755348B7B69EDB224F3FCBC1"/>
  </w:style>
  <w:style w:type="paragraph" w:customStyle="1" w:styleId="4BED1974285F44EBAD3988AA013DC316">
    <w:name w:val="4BED1974285F44EBAD3988AA013DC316"/>
  </w:style>
  <w:style w:type="paragraph" w:customStyle="1" w:styleId="5AC521BB86BC4678977D96613F7D7CC2">
    <w:name w:val="5AC521BB86BC4678977D96613F7D7CC2"/>
  </w:style>
  <w:style w:type="paragraph" w:customStyle="1" w:styleId="254BDDD88D654E59B32DEF4932E672B4">
    <w:name w:val="254BDDD88D654E59B32DEF4932E672B4"/>
  </w:style>
  <w:style w:type="paragraph" w:customStyle="1" w:styleId="B486A29AB27C4DACB00D9A210DC6DF58">
    <w:name w:val="B486A29AB27C4DACB00D9A210DC6DF58"/>
  </w:style>
  <w:style w:type="paragraph" w:customStyle="1" w:styleId="3B757E5796E640E1BEE62786DACA0221">
    <w:name w:val="3B757E5796E640E1BEE62786DACA0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255E38E0-F0AA-41BA-AC64-82385807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11abf-060d-4937-a289-8a38b78ca833"/>
    <ds:schemaRef ds:uri="6cd10cd5-43dc-4c20-a8b2-3d33777b0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F216C-A227-4227-87C9-7DD324C44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33746-979A-41B6-B5DF-EA2BB9DEFD57}">
  <ds:schemaRefs>
    <ds:schemaRef ds:uri="http://schemas.microsoft.com/office/2006/metadata/properties"/>
    <ds:schemaRef ds:uri="http://schemas.microsoft.com/office/infopath/2007/PartnerControls"/>
    <ds:schemaRef ds:uri="6d811abf-060d-4937-a289-8a38b78ca833"/>
    <ds:schemaRef ds:uri="6cd10cd5-43dc-4c20-a8b2-3d33777b0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3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TechNova Solutions Pvt Ltd</Company>
  <LinksUpToDate>false</LinksUpToDate>
  <CharactersWithSpaces>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Microsoft account</cp:lastModifiedBy>
  <cp:revision>3</cp:revision>
  <dcterms:created xsi:type="dcterms:W3CDTF">2026-06-11T11:44:00Z</dcterms:created>
  <dcterms:modified xsi:type="dcterms:W3CDTF">2026-06-29T09:24:00Z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