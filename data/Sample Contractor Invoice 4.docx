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Subtle2"/>
        <w:tblW w:w="1026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228"/>
      </w:tblGrid>
      <w:tr w:rsidR="008049DB" w14:paraId="68902F74" w14:textId="77777777" w:rsidTr="00634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sdt>
            <w:sdtPr>
              <w:alias w:val="Enter company name:"/>
              <w:tag w:val="Enter company name:"/>
              <w:id w:val="-1907209145"/>
              <w:placeholder>
                <w:docPart w:val="6E40AFD457CB40EEAEBE30ADBEF6E3A2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3266A70E" w14:textId="645064A9" w:rsidR="008049DB" w:rsidRDefault="00634670">
                <w:pPr>
                  <w:pStyle w:val="Heading1"/>
                  <w:outlineLvl w:val="0"/>
                </w:pPr>
                <w:r>
                  <w:t>Digital Systems India</w:t>
                </w:r>
              </w:p>
            </w:sdtContent>
          </w:sdt>
          <w:p w14:paraId="272394B6" w14:textId="03BB3B98" w:rsidR="008049DB" w:rsidRDefault="00634670">
            <w:pPr>
              <w:pStyle w:val="Slogan"/>
            </w:pPr>
            <w:r>
              <w:t>Technology You Can Trust</w:t>
            </w:r>
          </w:p>
          <w:p w14:paraId="1DECF04B" w14:textId="67CE2BFA" w:rsidR="00965093" w:rsidRDefault="00634670">
            <w:r>
              <w:t>15 Innovation Park, HITEC City</w:t>
            </w:r>
            <w:r>
              <w:br/>
              <w:t>Hyderabad, TS 500081</w:t>
            </w:r>
            <w:r>
              <w:br/>
              <w:t>Phone: +91 40 6677 8899 Fax: +91 40 6677 8900</w:t>
            </w:r>
          </w:p>
        </w:tc>
        <w:tc>
          <w:tcPr>
            <w:tcW w:w="5228" w:type="dxa"/>
          </w:tcPr>
          <w:p w14:paraId="25CB1DCD" w14:textId="77777777" w:rsidR="008049DB" w:rsidRDefault="00E3038C">
            <w:pPr>
              <w:pStyle w:val="Title"/>
            </w:pPr>
            <w:sdt>
              <w:sdtPr>
                <w:alias w:val="Invoice:"/>
                <w:tag w:val="Invoice:"/>
                <w:id w:val="205688853"/>
                <w:placeholder>
                  <w:docPart w:val="5AC456FF824546ADBB586B95B607478C"/>
                </w:placeholder>
                <w:temporary/>
                <w:showingPlcHdr/>
                <w15:appearance w15:val="hidden"/>
              </w:sdtPr>
              <w:sdtEndPr/>
              <w:sdtContent>
                <w:r w:rsidR="00CE7F7E">
                  <w:t>INVOICE</w:t>
                </w:r>
              </w:sdtContent>
            </w:sdt>
          </w:p>
          <w:p w14:paraId="33C6B165" w14:textId="7B610809" w:rsidR="008049DB" w:rsidRDefault="00634670">
            <w:pPr>
              <w:pStyle w:val="Heading2"/>
              <w:outlineLvl w:val="1"/>
            </w:pPr>
            <w:r>
              <w:t>INVOICE #: INV-2026-004</w:t>
            </w:r>
            <w:r>
              <w:br/>
              <w:t>DATE: 18-Jun-2026</w:t>
            </w:r>
          </w:p>
        </w:tc>
      </w:tr>
      <w:tr w:rsidR="008049DB" w14:paraId="2D5DEFFC" w14:textId="77777777" w:rsidTr="00634670">
        <w:trPr>
          <w:trHeight w:val="1440"/>
        </w:trPr>
        <w:tc>
          <w:tcPr>
            <w:tcW w:w="5032" w:type="dxa"/>
          </w:tcPr>
          <w:p w14:paraId="7E796514" w14:textId="77777777" w:rsidR="008049DB" w:rsidRDefault="00E3038C">
            <w:pPr>
              <w:pStyle w:val="Heading3"/>
              <w:outlineLvl w:val="2"/>
            </w:pPr>
            <w:sdt>
              <w:sdtPr>
                <w:alias w:val="To:"/>
                <w:tag w:val="To:"/>
                <w:id w:val="1990749598"/>
                <w:placeholder>
                  <w:docPart w:val="8A9B1A062EB74018B157C3BC1E85CE20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To:</w:t>
                </w:r>
              </w:sdtContent>
            </w:sdt>
          </w:p>
          <w:p w14:paraId="6467D0FA" w14:textId="45E99E62" w:rsidR="008049DB" w:rsidRDefault="00634670">
            <w:proofErr w:type="spellStart"/>
            <w:r>
              <w:t>Sneha</w:t>
            </w:r>
            <w:proofErr w:type="spellEnd"/>
            <w:r>
              <w:t xml:space="preserve"> Kulkarni</w:t>
            </w:r>
            <w:r>
              <w:br/>
            </w:r>
            <w:proofErr w:type="spellStart"/>
            <w:r>
              <w:t>EduTech</w:t>
            </w:r>
            <w:proofErr w:type="spellEnd"/>
            <w:r>
              <w:t xml:space="preserve"> Learning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  <w:r>
              <w:br/>
              <w:t xml:space="preserve">27 Knowledge Center, </w:t>
            </w:r>
            <w:proofErr w:type="spellStart"/>
            <w:r>
              <w:t>Gachibowli</w:t>
            </w:r>
            <w:proofErr w:type="spellEnd"/>
            <w:r>
              <w:br/>
              <w:t>Hyderabad, TS 500032</w:t>
            </w:r>
            <w:r>
              <w:br/>
              <w:t>Phone: +91 40 5566 7788</w:t>
            </w:r>
          </w:p>
        </w:tc>
        <w:tc>
          <w:tcPr>
            <w:tcW w:w="5228" w:type="dxa"/>
          </w:tcPr>
          <w:p w14:paraId="7DC8F3B0" w14:textId="77777777" w:rsidR="008049DB" w:rsidRDefault="00E3038C">
            <w:pPr>
              <w:pStyle w:val="Heading3"/>
              <w:outlineLvl w:val="2"/>
            </w:pPr>
            <w:sdt>
              <w:sdtPr>
                <w:alias w:val="Ship To:"/>
                <w:tag w:val="Ship To:"/>
                <w:id w:val="-1666934941"/>
                <w:placeholder>
                  <w:docPart w:val="AEF742B0EB3043CDB556CD8EEDDD223A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Ship To:</w:t>
                </w:r>
              </w:sdtContent>
            </w:sdt>
          </w:p>
          <w:p w14:paraId="46A46FB3" w14:textId="7CC0677C" w:rsidR="008049DB" w:rsidRDefault="00634670">
            <w:proofErr w:type="spellStart"/>
            <w:r>
              <w:t>Sneha</w:t>
            </w:r>
            <w:proofErr w:type="spellEnd"/>
            <w:r>
              <w:t xml:space="preserve"> Kulkarni</w:t>
            </w:r>
            <w:r>
              <w:br/>
            </w:r>
            <w:proofErr w:type="spellStart"/>
            <w:r>
              <w:t>EduTech</w:t>
            </w:r>
            <w:proofErr w:type="spellEnd"/>
            <w:r>
              <w:t xml:space="preserve"> Learning </w:t>
            </w:r>
            <w:proofErr w:type="spellStart"/>
            <w:r>
              <w:t>Pvt</w:t>
            </w:r>
            <w:proofErr w:type="spellEnd"/>
            <w:r>
              <w:t xml:space="preserve"> Ltd</w:t>
            </w:r>
            <w:r>
              <w:br/>
              <w:t xml:space="preserve">Warehouse 4, </w:t>
            </w:r>
            <w:proofErr w:type="spellStart"/>
            <w:r>
              <w:t>Shamshabad</w:t>
            </w:r>
            <w:proofErr w:type="spellEnd"/>
            <w:r>
              <w:t xml:space="preserve"> Logistics Zone</w:t>
            </w:r>
            <w:r>
              <w:br/>
              <w:t>Hyderabad, TS 501218</w:t>
            </w:r>
            <w:r>
              <w:br/>
              <w:t>Phone: +91 40 5566 7788</w:t>
            </w:r>
            <w:sdt>
              <w:sdtPr>
                <w:alias w:val="Enter phone:"/>
                <w:tag w:val="Enter phone:"/>
                <w:id w:val="-898277949"/>
                <w:placeholder>
                  <w:docPart w:val="25FD16561CE84DC7B49328B26D56BB4D"/>
                </w:placeholder>
                <w:temporary/>
                <w:showingPlcHdr/>
                <w15:appearance w15:val="hidden"/>
              </w:sdtPr>
              <w:sdtEndPr/>
              <w:sdtContent>
                <w:r>
                  <w:t>Phone</w:t>
                </w:r>
              </w:sdtContent>
            </w:sdt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14:paraId="39B03FF3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07CC54BE" w14:textId="77777777" w:rsidR="008049DB" w:rsidRDefault="00E3038C">
            <w:pPr>
              <w:pStyle w:val="Heading3"/>
              <w:spacing w:line="264" w:lineRule="auto"/>
              <w:outlineLvl w:val="2"/>
            </w:pPr>
            <w:sdt>
              <w:sdtPr>
                <w:alias w:val="Comments or special instructions:"/>
                <w:tag w:val="Comments or special instructions:"/>
                <w:id w:val="2040548107"/>
                <w:placeholder>
                  <w:docPart w:val="044B35DBAE66432C99E1744C09C4495B"/>
                </w:placeholder>
                <w:temporary/>
                <w:showingPlcHdr/>
                <w15:appearance w15:val="hidden"/>
              </w:sdtPr>
              <w:sdtEndPr/>
              <w:sdtContent>
                <w:r w:rsidR="00616194">
                  <w:t>Comments or special instructions:</w:t>
                </w:r>
              </w:sdtContent>
            </w:sdt>
          </w:p>
          <w:p w14:paraId="44DBA75C" w14:textId="64E78197" w:rsidR="008049DB" w:rsidRDefault="00634670">
            <w:pPr>
              <w:spacing w:line="264" w:lineRule="auto"/>
            </w:pPr>
            <w:r>
              <w:t>Hardware procurement and delivery completed for educational infrastructure upgrade.</w:t>
            </w:r>
          </w:p>
        </w:tc>
      </w:tr>
    </w:tbl>
    <w:tbl>
      <w:tblPr>
        <w:tblStyle w:val="GridTable1Light"/>
        <w:tblW w:w="5000" w:type="pct"/>
        <w:tblLayout w:type="fixed"/>
        <w:tblLook w:val="06A0" w:firstRow="1" w:lastRow="0" w:firstColumn="1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833"/>
        <w:gridCol w:w="2055"/>
        <w:gridCol w:w="1957"/>
        <w:gridCol w:w="1467"/>
        <w:gridCol w:w="1413"/>
        <w:gridCol w:w="1345"/>
      </w:tblGrid>
      <w:tr w:rsidR="00966901" w:rsidRPr="00966901" w14:paraId="595B41BD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sdt>
          <w:sdtPr>
            <w:alias w:val="Salesperson:"/>
            <w:tag w:val="Salesperson:"/>
            <w:id w:val="1444961735"/>
            <w:placeholder>
              <w:docPart w:val="0D028FAADF6E4F888E632417D9532B8E"/>
            </w:placeholder>
            <w:temporary/>
            <w:showingPlcHdr/>
            <w15:appearance w15:val="hidden"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3" w:type="dxa"/>
                <w:tcBorders>
                  <w:bottom w:val="none" w:sz="0" w:space="0" w:color="auto"/>
                </w:tcBorders>
              </w:tcPr>
              <w:p w14:paraId="39922AB7" w14:textId="77777777" w:rsidR="00966901" w:rsidRPr="00966901" w:rsidRDefault="00966901" w:rsidP="002558FA">
                <w:pPr>
                  <w:pStyle w:val="Heading4"/>
                  <w:outlineLvl w:val="3"/>
                </w:pPr>
                <w:r w:rsidRPr="00966901">
                  <w:t>SALESPERSON</w:t>
                </w:r>
              </w:p>
            </w:tc>
          </w:sdtContent>
        </w:sdt>
        <w:tc>
          <w:tcPr>
            <w:tcW w:w="2055" w:type="dxa"/>
            <w:tcBorders>
              <w:bottom w:val="none" w:sz="0" w:space="0" w:color="auto"/>
            </w:tcBorders>
          </w:tcPr>
          <w:p w14:paraId="377D755D" w14:textId="77777777" w:rsidR="00966901" w:rsidRPr="00966901" w:rsidRDefault="00E3038C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Purchase order number:"/>
                <w:tag w:val="Purchase order number:"/>
                <w:id w:val="367572390"/>
                <w:placeholder>
                  <w:docPart w:val="A9BFFC22EBB64307A104525223580B8B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P.O. NUMBER</w:t>
                </w:r>
              </w:sdtContent>
            </w:sdt>
          </w:p>
        </w:tc>
        <w:tc>
          <w:tcPr>
            <w:tcW w:w="1957" w:type="dxa"/>
            <w:tcBorders>
              <w:bottom w:val="none" w:sz="0" w:space="0" w:color="auto"/>
            </w:tcBorders>
          </w:tcPr>
          <w:p w14:paraId="630C442E" w14:textId="77777777" w:rsidR="00966901" w:rsidRPr="00966901" w:rsidRDefault="00E3038C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Requisitioner:"/>
                <w:tag w:val="Requisitioner:"/>
                <w:id w:val="-363215838"/>
                <w:placeholder>
                  <w:docPart w:val="106848C9501D4001BA0538CAC684E1B8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REQUISITIONER</w:t>
                </w:r>
              </w:sdtContent>
            </w:sdt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A078EB" w14:textId="77777777" w:rsidR="00966901" w:rsidRPr="00966901" w:rsidRDefault="00E3038C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Shipped via:"/>
                <w:tag w:val="Shipped via:"/>
                <w:id w:val="-336917973"/>
                <w:placeholder>
                  <w:docPart w:val="0D3B1843BBB445E29B75C9E103E3F1F5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SHIPPED VIA</w:t>
                </w:r>
              </w:sdtContent>
            </w:sdt>
          </w:p>
        </w:tc>
        <w:tc>
          <w:tcPr>
            <w:tcW w:w="1413" w:type="dxa"/>
            <w:tcBorders>
              <w:bottom w:val="none" w:sz="0" w:space="0" w:color="auto"/>
            </w:tcBorders>
          </w:tcPr>
          <w:p w14:paraId="6F4BB1E6" w14:textId="77777777" w:rsidR="00966901" w:rsidRPr="00966901" w:rsidRDefault="00E3038C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Free on board point:"/>
                <w:tag w:val="Free on board point:"/>
                <w:id w:val="-169252815"/>
                <w:placeholder>
                  <w:docPart w:val="B8D7E1E47CC049A499E899DE5699E7D3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F.O.B. POINT</w:t>
                </w:r>
              </w:sdtContent>
            </w:sdt>
          </w:p>
        </w:tc>
        <w:tc>
          <w:tcPr>
            <w:tcW w:w="1345" w:type="dxa"/>
            <w:tcBorders>
              <w:bottom w:val="none" w:sz="0" w:space="0" w:color="auto"/>
            </w:tcBorders>
          </w:tcPr>
          <w:p w14:paraId="45F4BF4A" w14:textId="77777777" w:rsidR="00966901" w:rsidRPr="00966901" w:rsidRDefault="00E3038C" w:rsidP="002558FA">
            <w:pPr>
              <w:pStyle w:val="Heading4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Quotation terms:"/>
                <w:tag w:val="Quotation terms:"/>
                <w:id w:val="1351061489"/>
                <w:placeholder>
                  <w:docPart w:val="49E7351494F1492D890D268FCCA523C1"/>
                </w:placeholder>
                <w:temporary/>
                <w:showingPlcHdr/>
                <w15:appearance w15:val="hidden"/>
              </w:sdtPr>
              <w:sdtEndPr/>
              <w:sdtContent>
                <w:r w:rsidR="00966901" w:rsidRPr="00966901">
                  <w:t>TERMS</w:t>
                </w:r>
              </w:sdtContent>
            </w:sdt>
          </w:p>
        </w:tc>
      </w:tr>
      <w:tr w:rsidR="00966901" w14:paraId="7C120509" w14:textId="77777777" w:rsidTr="0096690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CF5D0EB" w14:textId="3F9951EF" w:rsidR="00966901" w:rsidRDefault="00634670" w:rsidP="00966901">
            <w:pPr>
              <w:spacing w:line="264" w:lineRule="auto"/>
            </w:pPr>
            <w:r>
              <w:t>Arjun Patel</w:t>
            </w:r>
          </w:p>
        </w:tc>
        <w:tc>
          <w:tcPr>
            <w:tcW w:w="2055" w:type="dxa"/>
          </w:tcPr>
          <w:p w14:paraId="1D5C985F" w14:textId="7D815F14" w:rsidR="00966901" w:rsidRDefault="00634670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PO-EL-2026-415</w:t>
            </w:r>
          </w:p>
        </w:tc>
        <w:tc>
          <w:tcPr>
            <w:tcW w:w="1957" w:type="dxa"/>
          </w:tcPr>
          <w:p w14:paraId="044E358E" w14:textId="0BA9E0C9" w:rsidR="00966901" w:rsidRDefault="00634670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Sneha</w:t>
            </w:r>
            <w:proofErr w:type="spellEnd"/>
            <w:r>
              <w:t xml:space="preserve"> Kulkarni</w:t>
            </w:r>
          </w:p>
        </w:tc>
        <w:tc>
          <w:tcPr>
            <w:tcW w:w="1467" w:type="dxa"/>
          </w:tcPr>
          <w:p w14:paraId="47692F2D" w14:textId="08C39D1A" w:rsidR="00966901" w:rsidRDefault="00634670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Blue Dart Logistics</w:t>
            </w:r>
          </w:p>
        </w:tc>
        <w:tc>
          <w:tcPr>
            <w:tcW w:w="1413" w:type="dxa"/>
          </w:tcPr>
          <w:p w14:paraId="294399BB" w14:textId="502F1CD6" w:rsidR="00966901" w:rsidRDefault="00634670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Hyderabad</w:t>
            </w:r>
          </w:p>
        </w:tc>
        <w:tc>
          <w:tcPr>
            <w:tcW w:w="1345" w:type="dxa"/>
          </w:tcPr>
          <w:p w14:paraId="216D603F" w14:textId="19015D3A" w:rsidR="00966901" w:rsidRDefault="00634670" w:rsidP="00966901">
            <w:pPr>
              <w:spacing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 30 Days</w:t>
            </w:r>
          </w:p>
        </w:tc>
      </w:tr>
    </w:tbl>
    <w:p w14:paraId="5A58144B" w14:textId="77777777" w:rsidR="00966901" w:rsidRDefault="00966901"/>
    <w:tbl>
      <w:tblPr>
        <w:tblStyle w:val="GridTable1Light"/>
        <w:tblW w:w="0" w:type="auto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5501"/>
        <w:gridCol w:w="1404"/>
        <w:gridCol w:w="1348"/>
      </w:tblGrid>
      <w:tr w:rsidR="008049DB" w14:paraId="29D8C68D" w14:textId="77777777" w:rsidTr="00255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000F5BFD" w14:textId="77777777" w:rsidR="008049DB" w:rsidRDefault="00E3038C">
            <w:pPr>
              <w:pStyle w:val="Heading4"/>
              <w:outlineLvl w:val="3"/>
            </w:pPr>
            <w:sdt>
              <w:sdtPr>
                <w:alias w:val="Quantity:"/>
                <w:tag w:val="Quantity:"/>
                <w:id w:val="-1738312568"/>
                <w:placeholder>
                  <w:docPart w:val="69BC403066C74DDD9CB30A2629DB825C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QUANTITY</w:t>
                </w:r>
              </w:sdtContent>
            </w:sdt>
          </w:p>
        </w:tc>
        <w:tc>
          <w:tcPr>
            <w:tcW w:w="5501" w:type="dxa"/>
          </w:tcPr>
          <w:p w14:paraId="6848AB1C" w14:textId="77777777" w:rsidR="008049DB" w:rsidRDefault="00E3038C">
            <w:pPr>
              <w:pStyle w:val="Heading4"/>
              <w:outlineLvl w:val="3"/>
            </w:pPr>
            <w:sdt>
              <w:sdtPr>
                <w:alias w:val="Description:"/>
                <w:tag w:val="Description:"/>
                <w:id w:val="1198742974"/>
                <w:placeholder>
                  <w:docPart w:val="A85B018A231343479BBB419344D29A8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DESCRIPTION</w:t>
                </w:r>
              </w:sdtContent>
            </w:sdt>
          </w:p>
        </w:tc>
        <w:tc>
          <w:tcPr>
            <w:tcW w:w="1404" w:type="dxa"/>
          </w:tcPr>
          <w:p w14:paraId="46D945D6" w14:textId="77777777" w:rsidR="008049DB" w:rsidRDefault="00E3038C">
            <w:pPr>
              <w:pStyle w:val="Heading4"/>
              <w:outlineLvl w:val="3"/>
            </w:pPr>
            <w:sdt>
              <w:sdtPr>
                <w:alias w:val="Unit price:"/>
                <w:tag w:val="Unit price:"/>
                <w:id w:val="1604447165"/>
                <w:placeholder>
                  <w:docPart w:val="FDA832976AD44F18BF21E29A8C9EA937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UNIT PRICE</w:t>
                </w:r>
              </w:sdtContent>
            </w:sdt>
          </w:p>
        </w:tc>
        <w:tc>
          <w:tcPr>
            <w:tcW w:w="1348" w:type="dxa"/>
          </w:tcPr>
          <w:p w14:paraId="1859031A" w14:textId="77777777" w:rsidR="008049DB" w:rsidRDefault="00E3038C">
            <w:pPr>
              <w:pStyle w:val="Heading4"/>
              <w:outlineLvl w:val="3"/>
            </w:pPr>
            <w:sdt>
              <w:sdtPr>
                <w:alias w:val="Total:"/>
                <w:tag w:val="Total:"/>
                <w:id w:val="-150831350"/>
                <w:placeholder>
                  <w:docPart w:val="7D5DB7CF3C72499B9FA08F607D0CD54A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</w:t>
                </w:r>
              </w:sdtContent>
            </w:sdt>
          </w:p>
        </w:tc>
      </w:tr>
      <w:tr w:rsidR="008049DB" w14:paraId="11797A21" w14:textId="77777777" w:rsidTr="002558FA">
        <w:tc>
          <w:tcPr>
            <w:tcW w:w="1817" w:type="dxa"/>
          </w:tcPr>
          <w:p w14:paraId="7C45DB59" w14:textId="2DF08B6D" w:rsidR="008049DB" w:rsidRDefault="00634670">
            <w:pPr>
              <w:pStyle w:val="Quantity"/>
            </w:pPr>
            <w:r>
              <w:t>5</w:t>
            </w:r>
          </w:p>
        </w:tc>
        <w:tc>
          <w:tcPr>
            <w:tcW w:w="5501" w:type="dxa"/>
          </w:tcPr>
          <w:p w14:paraId="1EFCD427" w14:textId="75D89683" w:rsidR="008049DB" w:rsidRDefault="00634670">
            <w:r>
              <w:t>Dell Latitude Laptop</w:t>
            </w:r>
          </w:p>
        </w:tc>
        <w:tc>
          <w:tcPr>
            <w:tcW w:w="1404" w:type="dxa"/>
          </w:tcPr>
          <w:p w14:paraId="6463A885" w14:textId="65CD0494" w:rsidR="008049DB" w:rsidRDefault="00634670">
            <w:pPr>
              <w:pStyle w:val="Amount"/>
            </w:pPr>
            <w:r>
              <w:t>₹65,000</w:t>
            </w:r>
          </w:p>
        </w:tc>
        <w:tc>
          <w:tcPr>
            <w:tcW w:w="1348" w:type="dxa"/>
          </w:tcPr>
          <w:p w14:paraId="5E44D3AD" w14:textId="18F12FA8" w:rsidR="008049DB" w:rsidRDefault="00634670">
            <w:pPr>
              <w:pStyle w:val="Amount"/>
            </w:pPr>
            <w:r>
              <w:t>₹325,000</w:t>
            </w:r>
          </w:p>
        </w:tc>
      </w:tr>
      <w:tr w:rsidR="008049DB" w14:paraId="558C6D2C" w14:textId="77777777" w:rsidTr="002558FA">
        <w:tc>
          <w:tcPr>
            <w:tcW w:w="1817" w:type="dxa"/>
          </w:tcPr>
          <w:p w14:paraId="7C4EF523" w14:textId="69C17F0E" w:rsidR="008049DB" w:rsidRDefault="00634670">
            <w:pPr>
              <w:pStyle w:val="Quantity"/>
            </w:pPr>
            <w:r>
              <w:t>2</w:t>
            </w:r>
          </w:p>
        </w:tc>
        <w:tc>
          <w:tcPr>
            <w:tcW w:w="5501" w:type="dxa"/>
          </w:tcPr>
          <w:p w14:paraId="7C1F45E8" w14:textId="0678AEA8" w:rsidR="008049DB" w:rsidRDefault="00634670">
            <w:r>
              <w:t>27-inch Monitor</w:t>
            </w:r>
          </w:p>
        </w:tc>
        <w:tc>
          <w:tcPr>
            <w:tcW w:w="1404" w:type="dxa"/>
          </w:tcPr>
          <w:p w14:paraId="56C9E1C5" w14:textId="17577312" w:rsidR="008049DB" w:rsidRDefault="00634670">
            <w:pPr>
              <w:pStyle w:val="Amount"/>
            </w:pPr>
            <w:r>
              <w:t>₹18,000</w:t>
            </w:r>
          </w:p>
        </w:tc>
        <w:tc>
          <w:tcPr>
            <w:tcW w:w="1348" w:type="dxa"/>
          </w:tcPr>
          <w:p w14:paraId="19E73296" w14:textId="0F442762" w:rsidR="008049DB" w:rsidRDefault="00634670">
            <w:pPr>
              <w:pStyle w:val="Amount"/>
            </w:pPr>
            <w:r>
              <w:t>₹36,000</w:t>
            </w:r>
          </w:p>
        </w:tc>
      </w:tr>
      <w:tr w:rsidR="008049DB" w14:paraId="6C825C10" w14:textId="77777777" w:rsidTr="002558FA">
        <w:tc>
          <w:tcPr>
            <w:tcW w:w="1817" w:type="dxa"/>
          </w:tcPr>
          <w:p w14:paraId="0745122C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7FD6C5A6" w14:textId="77777777" w:rsidR="008049DB" w:rsidRDefault="008049DB"/>
        </w:tc>
        <w:tc>
          <w:tcPr>
            <w:tcW w:w="1404" w:type="dxa"/>
          </w:tcPr>
          <w:p w14:paraId="6D695CD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7E1AFDAA" w14:textId="77777777" w:rsidR="008049DB" w:rsidRDefault="008049DB">
            <w:pPr>
              <w:pStyle w:val="Amount"/>
            </w:pPr>
          </w:p>
        </w:tc>
      </w:tr>
      <w:tr w:rsidR="008049DB" w14:paraId="511F56ED" w14:textId="77777777" w:rsidTr="002558FA">
        <w:tc>
          <w:tcPr>
            <w:tcW w:w="1817" w:type="dxa"/>
          </w:tcPr>
          <w:p w14:paraId="6012D503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4D82B007" w14:textId="77777777" w:rsidR="008049DB" w:rsidRDefault="008049DB"/>
        </w:tc>
        <w:tc>
          <w:tcPr>
            <w:tcW w:w="1404" w:type="dxa"/>
          </w:tcPr>
          <w:p w14:paraId="29A7D18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261D67AE" w14:textId="77777777" w:rsidR="008049DB" w:rsidRDefault="008049DB">
            <w:pPr>
              <w:pStyle w:val="Amount"/>
            </w:pPr>
          </w:p>
        </w:tc>
      </w:tr>
      <w:tr w:rsidR="008049DB" w14:paraId="63E21971" w14:textId="77777777" w:rsidTr="002558FA">
        <w:tc>
          <w:tcPr>
            <w:tcW w:w="1817" w:type="dxa"/>
          </w:tcPr>
          <w:p w14:paraId="3A569E56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80513B9" w14:textId="77777777" w:rsidR="008049DB" w:rsidRDefault="008049DB"/>
        </w:tc>
        <w:tc>
          <w:tcPr>
            <w:tcW w:w="1404" w:type="dxa"/>
          </w:tcPr>
          <w:p w14:paraId="65D268D0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40BCDC6" w14:textId="77777777" w:rsidR="008049DB" w:rsidRDefault="008049DB">
            <w:pPr>
              <w:pStyle w:val="Amount"/>
            </w:pPr>
          </w:p>
        </w:tc>
      </w:tr>
      <w:tr w:rsidR="008049DB" w14:paraId="180EF1F8" w14:textId="77777777" w:rsidTr="002558FA">
        <w:tc>
          <w:tcPr>
            <w:tcW w:w="1817" w:type="dxa"/>
          </w:tcPr>
          <w:p w14:paraId="73F6EF32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634347A0" w14:textId="77777777" w:rsidR="008049DB" w:rsidRDefault="008049DB"/>
        </w:tc>
        <w:tc>
          <w:tcPr>
            <w:tcW w:w="1404" w:type="dxa"/>
          </w:tcPr>
          <w:p w14:paraId="271FA5B6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0424EFC4" w14:textId="77777777" w:rsidR="008049DB" w:rsidRDefault="008049DB">
            <w:pPr>
              <w:pStyle w:val="Amount"/>
            </w:pPr>
          </w:p>
        </w:tc>
      </w:tr>
      <w:tr w:rsidR="008049DB" w14:paraId="3F993BBF" w14:textId="77777777" w:rsidTr="002558FA">
        <w:tc>
          <w:tcPr>
            <w:tcW w:w="1817" w:type="dxa"/>
          </w:tcPr>
          <w:p w14:paraId="106580AD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21062E90" w14:textId="77777777" w:rsidR="008049DB" w:rsidRDefault="008049DB"/>
        </w:tc>
        <w:tc>
          <w:tcPr>
            <w:tcW w:w="1404" w:type="dxa"/>
          </w:tcPr>
          <w:p w14:paraId="05350942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5EB0CC44" w14:textId="77777777" w:rsidR="008049DB" w:rsidRDefault="008049DB">
            <w:pPr>
              <w:pStyle w:val="Amount"/>
            </w:pPr>
          </w:p>
        </w:tc>
      </w:tr>
      <w:tr w:rsidR="008049DB" w14:paraId="3CF8AE36" w14:textId="77777777" w:rsidTr="002558FA">
        <w:tc>
          <w:tcPr>
            <w:tcW w:w="1817" w:type="dxa"/>
          </w:tcPr>
          <w:p w14:paraId="7495EF91" w14:textId="77777777" w:rsidR="008049DB" w:rsidRDefault="008049DB">
            <w:pPr>
              <w:pStyle w:val="Quantity"/>
            </w:pPr>
          </w:p>
        </w:tc>
        <w:tc>
          <w:tcPr>
            <w:tcW w:w="5501" w:type="dxa"/>
          </w:tcPr>
          <w:p w14:paraId="37147E12" w14:textId="77777777" w:rsidR="008049DB" w:rsidRDefault="008049DB"/>
        </w:tc>
        <w:tc>
          <w:tcPr>
            <w:tcW w:w="1404" w:type="dxa"/>
          </w:tcPr>
          <w:p w14:paraId="28353DB3" w14:textId="77777777" w:rsidR="008049DB" w:rsidRDefault="008049DB">
            <w:pPr>
              <w:pStyle w:val="Amount"/>
            </w:pPr>
          </w:p>
        </w:tc>
        <w:tc>
          <w:tcPr>
            <w:tcW w:w="1348" w:type="dxa"/>
          </w:tcPr>
          <w:p w14:paraId="1D8CC89B" w14:textId="77777777" w:rsidR="008049DB" w:rsidRDefault="008049DB">
            <w:pPr>
              <w:pStyle w:val="Amount"/>
            </w:pPr>
          </w:p>
        </w:tc>
      </w:tr>
    </w:tbl>
    <w:tbl>
      <w:tblPr>
        <w:tblStyle w:val="PlainTable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8049DB" w14:paraId="51FCB916" w14:textId="77777777" w:rsidTr="009669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402788" w14:textId="77777777" w:rsidR="008049DB" w:rsidRDefault="008049DB">
            <w:pPr>
              <w:spacing w:line="264" w:lineRule="auto"/>
            </w:pPr>
          </w:p>
        </w:tc>
        <w:sdt>
          <w:sdtPr>
            <w:alias w:val="Subtotal:"/>
            <w:tag w:val="Subtotal:"/>
            <w:id w:val="2136441839"/>
            <w:placeholder>
              <w:docPart w:val="A2C2A3146FC24916B98B4E155223E60D"/>
            </w:placeholder>
            <w:temporary/>
            <w:showingPlcHdr/>
            <w15:appearance w15:val="hidden"/>
          </w:sdtPr>
          <w:sdtEndPr/>
          <w:sdtContent>
            <w:tc>
              <w:tcPr>
                <w:tcW w:w="6909" w:type="dxa"/>
                <w:tcBorders>
                  <w:right w:val="single" w:sz="4" w:space="0" w:color="A6A6A6" w:themeColor="background1" w:themeShade="A6"/>
                </w:tcBorders>
              </w:tcPr>
              <w:p w14:paraId="5739650C" w14:textId="77777777" w:rsidR="008049DB" w:rsidRDefault="00934F6F">
                <w:pPr>
                  <w:pStyle w:val="Heading2"/>
                  <w:spacing w:line="264" w:lineRule="auto"/>
                  <w:outlineLvl w:val="1"/>
                </w:pPr>
                <w:r>
                  <w:t>SUBTOTAL</w:t>
                </w:r>
              </w:p>
            </w:tc>
          </w:sdtContent>
        </w:sdt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FE652A1" w14:textId="407A81A2" w:rsidR="008049DB" w:rsidRDefault="00634670">
            <w:pPr>
              <w:pStyle w:val="Amount"/>
              <w:spacing w:line="264" w:lineRule="auto"/>
            </w:pPr>
            <w:r>
              <w:t>₹361,000</w:t>
            </w:r>
          </w:p>
        </w:tc>
      </w:tr>
      <w:tr w:rsidR="008049DB" w14:paraId="74F031EC" w14:textId="77777777" w:rsidTr="00966901">
        <w:tc>
          <w:tcPr>
            <w:tcW w:w="1817" w:type="dxa"/>
          </w:tcPr>
          <w:p w14:paraId="67556F96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3A6AB3A" w14:textId="77777777" w:rsidR="008049DB" w:rsidRDefault="00E3038C">
            <w:pPr>
              <w:pStyle w:val="Heading2"/>
              <w:spacing w:line="264" w:lineRule="auto"/>
              <w:outlineLvl w:val="1"/>
            </w:pPr>
            <w:sdt>
              <w:sdtPr>
                <w:alias w:val="Sales tax:"/>
                <w:tag w:val="Sales tax:"/>
                <w:id w:val="-578517216"/>
                <w:placeholder>
                  <w:docPart w:val="6FD2C850225B447EA886E285E99C7C20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SALES TAX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C03B2D4" w14:textId="1208CE12" w:rsidR="008049DB" w:rsidRDefault="00634670">
            <w:pPr>
              <w:pStyle w:val="Amount"/>
              <w:spacing w:line="264" w:lineRule="auto"/>
            </w:pPr>
            <w:r>
              <w:t>₹64,980</w:t>
            </w:r>
          </w:p>
        </w:tc>
      </w:tr>
      <w:tr w:rsidR="008049DB" w14:paraId="6A6E7793" w14:textId="77777777" w:rsidTr="00966901">
        <w:tc>
          <w:tcPr>
            <w:tcW w:w="1817" w:type="dxa"/>
          </w:tcPr>
          <w:p w14:paraId="3DB832CE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E81DD47" w14:textId="77777777" w:rsidR="008049DB" w:rsidRDefault="00E3038C">
            <w:pPr>
              <w:pStyle w:val="Heading2"/>
              <w:spacing w:line="264" w:lineRule="auto"/>
              <w:outlineLvl w:val="1"/>
            </w:pPr>
            <w:sdt>
              <w:sdtPr>
                <w:alias w:val="Shipping and handling:"/>
                <w:tag w:val="Shipping and handling:"/>
                <w:id w:val="-1692443947"/>
                <w:placeholder>
                  <w:docPart w:val="8D7E2F5062F44ABDAE63E59C2F8577DD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SHIPPING &amp; HANDLING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712E1D5" w14:textId="74822DEA" w:rsidR="008049DB" w:rsidRDefault="00634670">
            <w:pPr>
              <w:pStyle w:val="Amount"/>
              <w:spacing w:line="264" w:lineRule="auto"/>
            </w:pPr>
            <w:r>
              <w:t>₹5,000</w:t>
            </w:r>
          </w:p>
        </w:tc>
      </w:tr>
      <w:tr w:rsidR="008049DB" w14:paraId="70B9B004" w14:textId="77777777" w:rsidTr="00966901">
        <w:tc>
          <w:tcPr>
            <w:tcW w:w="1817" w:type="dxa"/>
          </w:tcPr>
          <w:p w14:paraId="2AEE4262" w14:textId="77777777" w:rsidR="008049DB" w:rsidRDefault="008049DB">
            <w:pPr>
              <w:spacing w:line="264" w:lineRule="auto"/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175665F" w14:textId="77777777" w:rsidR="008049DB" w:rsidRDefault="00E3038C">
            <w:pPr>
              <w:pStyle w:val="Heading2"/>
              <w:spacing w:line="264" w:lineRule="auto"/>
              <w:outlineLvl w:val="1"/>
            </w:pPr>
            <w:sdt>
              <w:sdtPr>
                <w:alias w:val="Total due:"/>
                <w:tag w:val="Total due:"/>
                <w:id w:val="2003691622"/>
                <w:placeholder>
                  <w:docPart w:val="C8FEF19E8BB34E57953A30DC44DC74E2"/>
                </w:placeholder>
                <w:temporary/>
                <w:showingPlcHdr/>
                <w15:appearance w15:val="hidden"/>
              </w:sdtPr>
              <w:sdtEndPr/>
              <w:sdtContent>
                <w:r w:rsidR="00934F6F"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FE509E6" w14:textId="01A93489" w:rsidR="008049DB" w:rsidRDefault="00634670">
            <w:pPr>
              <w:pStyle w:val="Amount"/>
              <w:spacing w:line="264" w:lineRule="auto"/>
            </w:pPr>
            <w:r>
              <w:t>₹430,980</w:t>
            </w:r>
          </w:p>
        </w:tc>
      </w:tr>
    </w:tbl>
    <w:p w14:paraId="5C00A9C8" w14:textId="541DF28E" w:rsidR="008049DB" w:rsidRDefault="00634670">
      <w:pPr>
        <w:pStyle w:val="Instructions"/>
      </w:pPr>
      <w:r>
        <w:t>If you have any questions concerning this invoice, contact</w:t>
      </w:r>
      <w:proofErr w:type="gramStart"/>
      <w:r>
        <w:t>:</w:t>
      </w:r>
      <w:bookmarkStart w:id="0" w:name="_GoBack"/>
      <w:bookmarkEnd w:id="0"/>
      <w:proofErr w:type="gramEnd"/>
      <w:r>
        <w:br/>
        <w:t>Arjun Patel</w:t>
      </w:r>
      <w:r>
        <w:br/>
        <w:t>+91 40 6677 8899</w:t>
      </w:r>
      <w:r>
        <w:br/>
        <w:t>sales@digitalsystemsindia.com</w:t>
      </w:r>
    </w:p>
    <w:p w14:paraId="207E38EC" w14:textId="77777777" w:rsidR="00837ECD" w:rsidRPr="00837ECD" w:rsidRDefault="00E3038C" w:rsidP="00837ECD">
      <w:pPr>
        <w:pStyle w:val="ThankYou"/>
      </w:pPr>
      <w:sdt>
        <w:sdtPr>
          <w:alias w:val="Thank your for your business:"/>
          <w:tag w:val="Thank your for your business:"/>
          <w:id w:val="1216170115"/>
          <w:placeholder>
            <w:docPart w:val="3B757E5796E640E1BEE62786DACA0221"/>
          </w:placeholder>
          <w:temporary/>
          <w:showingPlcHdr/>
          <w15:appearance w15:val="hidden"/>
        </w:sdtPr>
        <w:sdtEndPr/>
        <w:sdtContent>
          <w:r w:rsidR="00616194">
            <w:t>Thank you for your business!</w:t>
          </w:r>
        </w:sdtContent>
      </w:sdt>
    </w:p>
    <w:sectPr w:rsidR="00837ECD" w:rsidRPr="00837EC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741D2C" w14:textId="77777777" w:rsidR="00E3038C" w:rsidRDefault="00E3038C">
      <w:pPr>
        <w:spacing w:line="240" w:lineRule="auto"/>
      </w:pPr>
      <w:r>
        <w:separator/>
      </w:r>
    </w:p>
  </w:endnote>
  <w:endnote w:type="continuationSeparator" w:id="0">
    <w:p w14:paraId="159E33E6" w14:textId="77777777" w:rsidR="00E3038C" w:rsidRDefault="00E303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DC337" w14:textId="77777777" w:rsidR="00BB4862" w:rsidRDefault="00BB48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52DF01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50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79042B" w14:textId="77777777" w:rsidR="00BB4862" w:rsidRDefault="00BB48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34189E" w14:textId="77777777" w:rsidR="00E3038C" w:rsidRDefault="00E3038C">
      <w:pPr>
        <w:spacing w:line="240" w:lineRule="auto"/>
      </w:pPr>
      <w:r>
        <w:separator/>
      </w:r>
    </w:p>
  </w:footnote>
  <w:footnote w:type="continuationSeparator" w:id="0">
    <w:p w14:paraId="74E15A62" w14:textId="77777777" w:rsidR="00E3038C" w:rsidRDefault="00E303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D360C" w14:textId="77777777" w:rsidR="00BB4862" w:rsidRDefault="00BB48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EAEADC" w14:textId="77777777" w:rsidR="00BB4862" w:rsidRDefault="00BB486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EC50B" w14:textId="77777777" w:rsidR="00BB4862" w:rsidRDefault="00BB48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CC4"/>
    <w:rsid w:val="00055AF8"/>
    <w:rsid w:val="002558FA"/>
    <w:rsid w:val="00323F56"/>
    <w:rsid w:val="003667F4"/>
    <w:rsid w:val="00451AA0"/>
    <w:rsid w:val="004C0D0E"/>
    <w:rsid w:val="00616194"/>
    <w:rsid w:val="00634670"/>
    <w:rsid w:val="006A3739"/>
    <w:rsid w:val="0073500C"/>
    <w:rsid w:val="007577D4"/>
    <w:rsid w:val="00793AFB"/>
    <w:rsid w:val="007D3668"/>
    <w:rsid w:val="008049DB"/>
    <w:rsid w:val="00837ECD"/>
    <w:rsid w:val="00907574"/>
    <w:rsid w:val="00934F6F"/>
    <w:rsid w:val="00965093"/>
    <w:rsid w:val="00966901"/>
    <w:rsid w:val="00981A82"/>
    <w:rsid w:val="00A93410"/>
    <w:rsid w:val="00B76A92"/>
    <w:rsid w:val="00BB4862"/>
    <w:rsid w:val="00BF2506"/>
    <w:rsid w:val="00C3067E"/>
    <w:rsid w:val="00CE7F7E"/>
    <w:rsid w:val="00CF07F2"/>
    <w:rsid w:val="00D934CD"/>
    <w:rsid w:val="00E3038C"/>
    <w:rsid w:val="00E9657B"/>
    <w:rsid w:val="00EE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B7777"/>
  <w15:chartTrackingRefBased/>
  <w15:docId w15:val="{074B35DD-43C9-4B8F-AC3F-84F6C329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kur%20Kumar\AppData\Roaming\Microsoft\Templates\Invoice%20(document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E40AFD457CB40EEAEBE30ADBEF6E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66C41-AB4C-4766-BCC8-365C70ECE506}"/>
      </w:docPartPr>
      <w:docPartBody>
        <w:p w:rsidR="009A4AF8" w:rsidRDefault="006A456A">
          <w:pPr>
            <w:pStyle w:val="6E40AFD457CB40EEAEBE30ADBEF6E3A2"/>
          </w:pPr>
          <w:r>
            <w:t>Company Name</w:t>
          </w:r>
        </w:p>
      </w:docPartBody>
    </w:docPart>
    <w:docPart>
      <w:docPartPr>
        <w:name w:val="5AC456FF824546ADBB586B95B6074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47E3-89B4-4A8F-97BD-63019FB25EB5}"/>
      </w:docPartPr>
      <w:docPartBody>
        <w:p w:rsidR="009A4AF8" w:rsidRDefault="006A456A">
          <w:pPr>
            <w:pStyle w:val="5AC456FF824546ADBB586B95B607478C"/>
          </w:pPr>
          <w:r>
            <w:t>INVOICE</w:t>
          </w:r>
        </w:p>
      </w:docPartBody>
    </w:docPart>
    <w:docPart>
      <w:docPartPr>
        <w:name w:val="8A9B1A062EB74018B157C3BC1E85C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EDBCA-7230-4F3C-9A4F-8D6CBB02F16A}"/>
      </w:docPartPr>
      <w:docPartBody>
        <w:p w:rsidR="009A4AF8" w:rsidRDefault="006A456A">
          <w:pPr>
            <w:pStyle w:val="8A9B1A062EB74018B157C3BC1E85CE20"/>
          </w:pPr>
          <w:r>
            <w:t>To:</w:t>
          </w:r>
        </w:p>
      </w:docPartBody>
    </w:docPart>
    <w:docPart>
      <w:docPartPr>
        <w:name w:val="AEF742B0EB3043CDB556CD8EEDDD22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18F46-F4B0-45FB-95F6-9D82136FDE7C}"/>
      </w:docPartPr>
      <w:docPartBody>
        <w:p w:rsidR="009A4AF8" w:rsidRDefault="006A456A">
          <w:pPr>
            <w:pStyle w:val="AEF742B0EB3043CDB556CD8EEDDD223A"/>
          </w:pPr>
          <w:r>
            <w:t>Ship To:</w:t>
          </w:r>
        </w:p>
      </w:docPartBody>
    </w:docPart>
    <w:docPart>
      <w:docPartPr>
        <w:name w:val="25FD16561CE84DC7B49328B26D56B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F0A4AA-89DA-4FC3-8092-D54E2D331FC7}"/>
      </w:docPartPr>
      <w:docPartBody>
        <w:p w:rsidR="009A4AF8" w:rsidRDefault="006A456A">
          <w:pPr>
            <w:pStyle w:val="25FD16561CE84DC7B49328B26D56BB4D"/>
          </w:pPr>
          <w:r>
            <w:t>Phone</w:t>
          </w:r>
        </w:p>
      </w:docPartBody>
    </w:docPart>
    <w:docPart>
      <w:docPartPr>
        <w:name w:val="044B35DBAE66432C99E1744C09C44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6199D5-AC12-44A2-863B-C63A7A8ACA95}"/>
      </w:docPartPr>
      <w:docPartBody>
        <w:p w:rsidR="009A4AF8" w:rsidRDefault="006A456A">
          <w:pPr>
            <w:pStyle w:val="044B35DBAE66432C99E1744C09C4495B"/>
          </w:pPr>
          <w:r>
            <w:t>Comments or special instructions:</w:t>
          </w:r>
        </w:p>
      </w:docPartBody>
    </w:docPart>
    <w:docPart>
      <w:docPartPr>
        <w:name w:val="0D028FAADF6E4F888E632417D9532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E9787-0132-4797-9F1D-6E1F501352CE}"/>
      </w:docPartPr>
      <w:docPartBody>
        <w:p w:rsidR="009A4AF8" w:rsidRDefault="006A456A">
          <w:pPr>
            <w:pStyle w:val="0D028FAADF6E4F888E632417D9532B8E"/>
          </w:pPr>
          <w:r w:rsidRPr="00966901">
            <w:t>SALESPERSON</w:t>
          </w:r>
        </w:p>
      </w:docPartBody>
    </w:docPart>
    <w:docPart>
      <w:docPartPr>
        <w:name w:val="A9BFFC22EBB64307A104525223580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65B54-5FD3-4ACC-95E9-67143292EE64}"/>
      </w:docPartPr>
      <w:docPartBody>
        <w:p w:rsidR="009A4AF8" w:rsidRDefault="006A456A">
          <w:pPr>
            <w:pStyle w:val="A9BFFC22EBB64307A104525223580B8B"/>
          </w:pPr>
          <w:r w:rsidRPr="00966901">
            <w:t>P.O. NUMBER</w:t>
          </w:r>
        </w:p>
      </w:docPartBody>
    </w:docPart>
    <w:docPart>
      <w:docPartPr>
        <w:name w:val="106848C9501D4001BA0538CAC684E1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EB3C5-8F30-4FD3-8C24-82473E087D20}"/>
      </w:docPartPr>
      <w:docPartBody>
        <w:p w:rsidR="009A4AF8" w:rsidRDefault="006A456A">
          <w:pPr>
            <w:pStyle w:val="106848C9501D4001BA0538CAC684E1B8"/>
          </w:pPr>
          <w:r w:rsidRPr="00966901">
            <w:t>REQUISITIONER</w:t>
          </w:r>
        </w:p>
      </w:docPartBody>
    </w:docPart>
    <w:docPart>
      <w:docPartPr>
        <w:name w:val="0D3B1843BBB445E29B75C9E103E3F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639-8E2A-4C66-9B0C-BCA87B53CB80}"/>
      </w:docPartPr>
      <w:docPartBody>
        <w:p w:rsidR="009A4AF8" w:rsidRDefault="006A456A">
          <w:pPr>
            <w:pStyle w:val="0D3B1843BBB445E29B75C9E103E3F1F5"/>
          </w:pPr>
          <w:r w:rsidRPr="00966901">
            <w:t>SHIPPED VIA</w:t>
          </w:r>
        </w:p>
      </w:docPartBody>
    </w:docPart>
    <w:docPart>
      <w:docPartPr>
        <w:name w:val="B8D7E1E47CC049A499E899DE5699E7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ABDBE5-2D8E-45A0-9515-CE2B39457550}"/>
      </w:docPartPr>
      <w:docPartBody>
        <w:p w:rsidR="009A4AF8" w:rsidRDefault="006A456A">
          <w:pPr>
            <w:pStyle w:val="B8D7E1E47CC049A499E899DE5699E7D3"/>
          </w:pPr>
          <w:r w:rsidRPr="00966901">
            <w:t>F.O.B. POINT</w:t>
          </w:r>
        </w:p>
      </w:docPartBody>
    </w:docPart>
    <w:docPart>
      <w:docPartPr>
        <w:name w:val="49E7351494F1492D890D268FCCA52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CA711-BBFA-4D6E-9EB4-5FA4326045D1}"/>
      </w:docPartPr>
      <w:docPartBody>
        <w:p w:rsidR="009A4AF8" w:rsidRDefault="006A456A">
          <w:pPr>
            <w:pStyle w:val="49E7351494F1492D890D268FCCA523C1"/>
          </w:pPr>
          <w:r w:rsidRPr="00966901">
            <w:t>TERMS</w:t>
          </w:r>
        </w:p>
      </w:docPartBody>
    </w:docPart>
    <w:docPart>
      <w:docPartPr>
        <w:name w:val="69BC403066C74DDD9CB30A2629DB8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2AB6D-0B1D-42A3-81E0-65C4AFD8A33B}"/>
      </w:docPartPr>
      <w:docPartBody>
        <w:p w:rsidR="009A4AF8" w:rsidRDefault="006A456A">
          <w:pPr>
            <w:pStyle w:val="69BC403066C74DDD9CB30A2629DB825C"/>
          </w:pPr>
          <w:r>
            <w:t>QUANTITY</w:t>
          </w:r>
        </w:p>
      </w:docPartBody>
    </w:docPart>
    <w:docPart>
      <w:docPartPr>
        <w:name w:val="A85B018A231343479BBB419344D29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56537-900C-4FE7-A69D-13E9F9793186}"/>
      </w:docPartPr>
      <w:docPartBody>
        <w:p w:rsidR="009A4AF8" w:rsidRDefault="006A456A">
          <w:pPr>
            <w:pStyle w:val="A85B018A231343479BBB419344D29A87"/>
          </w:pPr>
          <w:r>
            <w:t>DESCRIPTION</w:t>
          </w:r>
        </w:p>
      </w:docPartBody>
    </w:docPart>
    <w:docPart>
      <w:docPartPr>
        <w:name w:val="FDA832976AD44F18BF21E29A8C9EA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FF810-94D6-4A54-BC78-2D8C6DFFA307}"/>
      </w:docPartPr>
      <w:docPartBody>
        <w:p w:rsidR="009A4AF8" w:rsidRDefault="006A456A">
          <w:pPr>
            <w:pStyle w:val="FDA832976AD44F18BF21E29A8C9EA937"/>
          </w:pPr>
          <w:r>
            <w:t>UNIT PRICE</w:t>
          </w:r>
        </w:p>
      </w:docPartBody>
    </w:docPart>
    <w:docPart>
      <w:docPartPr>
        <w:name w:val="7D5DB7CF3C72499B9FA08F607D0CD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3C1D4-E7CD-42E3-80F1-F1CDD0591BF0}"/>
      </w:docPartPr>
      <w:docPartBody>
        <w:p w:rsidR="009A4AF8" w:rsidRDefault="006A456A">
          <w:pPr>
            <w:pStyle w:val="7D5DB7CF3C72499B9FA08F607D0CD54A"/>
          </w:pPr>
          <w:r>
            <w:t>TOTAL</w:t>
          </w:r>
        </w:p>
      </w:docPartBody>
    </w:docPart>
    <w:docPart>
      <w:docPartPr>
        <w:name w:val="A2C2A3146FC24916B98B4E155223E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875EC-F30A-43BA-9795-A69C2383D5B8}"/>
      </w:docPartPr>
      <w:docPartBody>
        <w:p w:rsidR="009A4AF8" w:rsidRDefault="006A456A">
          <w:pPr>
            <w:pStyle w:val="A2C2A3146FC24916B98B4E155223E60D"/>
          </w:pPr>
          <w:r>
            <w:t>SUBTOTAL</w:t>
          </w:r>
        </w:p>
      </w:docPartBody>
    </w:docPart>
    <w:docPart>
      <w:docPartPr>
        <w:name w:val="6FD2C850225B447EA886E285E99C7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26A74-BBBB-4F2C-8201-5BEE51A747CE}"/>
      </w:docPartPr>
      <w:docPartBody>
        <w:p w:rsidR="009A4AF8" w:rsidRDefault="006A456A">
          <w:pPr>
            <w:pStyle w:val="6FD2C850225B447EA886E285E99C7C20"/>
          </w:pPr>
          <w:r>
            <w:t>SALES TAX</w:t>
          </w:r>
        </w:p>
      </w:docPartBody>
    </w:docPart>
    <w:docPart>
      <w:docPartPr>
        <w:name w:val="8D7E2F5062F44ABDAE63E59C2F857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1F63C-7B4A-4EA2-807D-FE3FC40DF5A2}"/>
      </w:docPartPr>
      <w:docPartBody>
        <w:p w:rsidR="009A4AF8" w:rsidRDefault="006A456A">
          <w:pPr>
            <w:pStyle w:val="8D7E2F5062F44ABDAE63E59C2F8577DD"/>
          </w:pPr>
          <w:r>
            <w:t>SHIPPING &amp; HANDLING</w:t>
          </w:r>
        </w:p>
      </w:docPartBody>
    </w:docPart>
    <w:docPart>
      <w:docPartPr>
        <w:name w:val="C8FEF19E8BB34E57953A30DC44DC74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17202-FCF7-4985-BE6C-DDC963A2E625}"/>
      </w:docPartPr>
      <w:docPartBody>
        <w:p w:rsidR="009A4AF8" w:rsidRDefault="006A456A">
          <w:pPr>
            <w:pStyle w:val="C8FEF19E8BB34E57953A30DC44DC74E2"/>
          </w:pPr>
          <w:r>
            <w:t>TOTAL due</w:t>
          </w:r>
        </w:p>
      </w:docPartBody>
    </w:docPart>
    <w:docPart>
      <w:docPartPr>
        <w:name w:val="3B757E5796E640E1BEE62786DACA0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5A46B-ADDF-42E4-A597-371A78A23144}"/>
      </w:docPartPr>
      <w:docPartBody>
        <w:p w:rsidR="009A4AF8" w:rsidRDefault="006A456A">
          <w:pPr>
            <w:pStyle w:val="3B757E5796E640E1BEE62786DACA0221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C44"/>
    <w:rsid w:val="00042C44"/>
    <w:rsid w:val="00384FDE"/>
    <w:rsid w:val="00451AA0"/>
    <w:rsid w:val="006A456A"/>
    <w:rsid w:val="009A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40AFD457CB40EEAEBE30ADBEF6E3A2">
    <w:name w:val="6E40AFD457CB40EEAEBE30ADBEF6E3A2"/>
  </w:style>
  <w:style w:type="paragraph" w:customStyle="1" w:styleId="6A90F93C7BF044EDA844550ED3CABFB0">
    <w:name w:val="6A90F93C7BF044EDA844550ED3CABFB0"/>
  </w:style>
  <w:style w:type="paragraph" w:customStyle="1" w:styleId="7F33DFFD4122427595C608CE4588B957">
    <w:name w:val="7F33DFFD4122427595C608CE4588B957"/>
  </w:style>
  <w:style w:type="paragraph" w:customStyle="1" w:styleId="CDB8DC4E372D4C70BD5E91E09D6F29A9">
    <w:name w:val="CDB8DC4E372D4C70BD5E91E09D6F29A9"/>
  </w:style>
  <w:style w:type="paragraph" w:customStyle="1" w:styleId="9B70E53D2A27433D900927AFA50DB5CB">
    <w:name w:val="9B70E53D2A27433D900927AFA50DB5CB"/>
  </w:style>
  <w:style w:type="paragraph" w:customStyle="1" w:styleId="833D754717524B6EA159DDED5077E70F">
    <w:name w:val="833D754717524B6EA159DDED5077E70F"/>
  </w:style>
  <w:style w:type="paragraph" w:customStyle="1" w:styleId="BE13425BCD274DC98EED4C8E02276D81">
    <w:name w:val="BE13425BCD274DC98EED4C8E02276D81"/>
  </w:style>
  <w:style w:type="paragraph" w:customStyle="1" w:styleId="600F4C65F36741DB8E1DAE850E34B63C">
    <w:name w:val="600F4C65F36741DB8E1DAE850E34B63C"/>
  </w:style>
  <w:style w:type="paragraph" w:customStyle="1" w:styleId="5AC456FF824546ADBB586B95B607478C">
    <w:name w:val="5AC456FF824546ADBB586B95B607478C"/>
  </w:style>
  <w:style w:type="paragraph" w:customStyle="1" w:styleId="C2D67FAA2D8D47238EA46566FBD27ABA">
    <w:name w:val="C2D67FAA2D8D47238EA46566FBD27ABA"/>
  </w:style>
  <w:style w:type="paragraph" w:customStyle="1" w:styleId="60314337E96C4B72816E001BC269549F">
    <w:name w:val="60314337E96C4B72816E001BC269549F"/>
  </w:style>
  <w:style w:type="paragraph" w:customStyle="1" w:styleId="93E6E6C0BF3241B5B9E56F5A77CC4E56">
    <w:name w:val="93E6E6C0BF3241B5B9E56F5A77CC4E56"/>
  </w:style>
  <w:style w:type="paragraph" w:customStyle="1" w:styleId="FCB28329B15B4426B284833917CC41EC">
    <w:name w:val="FCB28329B15B4426B284833917CC41EC"/>
  </w:style>
  <w:style w:type="paragraph" w:customStyle="1" w:styleId="8A9B1A062EB74018B157C3BC1E85CE20">
    <w:name w:val="8A9B1A062EB74018B157C3BC1E85CE20"/>
  </w:style>
  <w:style w:type="paragraph" w:customStyle="1" w:styleId="C7D3DA78CE8B4C5AB004CAB64D8F7CDA">
    <w:name w:val="C7D3DA78CE8B4C5AB004CAB64D8F7CDA"/>
  </w:style>
  <w:style w:type="paragraph" w:customStyle="1" w:styleId="03789B79C9B649D49C9605E89337FAF5">
    <w:name w:val="03789B79C9B649D49C9605E89337FAF5"/>
  </w:style>
  <w:style w:type="paragraph" w:customStyle="1" w:styleId="98C783876FAD482CBB5AF791D9FE3518">
    <w:name w:val="98C783876FAD482CBB5AF791D9FE3518"/>
  </w:style>
  <w:style w:type="paragraph" w:customStyle="1" w:styleId="E22D959D50AC4AD6A92624F612CA095E">
    <w:name w:val="E22D959D50AC4AD6A92624F612CA095E"/>
  </w:style>
  <w:style w:type="paragraph" w:customStyle="1" w:styleId="84639616C74D41938C039E7ABFD152AA">
    <w:name w:val="84639616C74D41938C039E7ABFD152AA"/>
  </w:style>
  <w:style w:type="paragraph" w:customStyle="1" w:styleId="13B2700D20A84BDD9BECD1834E2598BA">
    <w:name w:val="13B2700D20A84BDD9BECD1834E2598BA"/>
  </w:style>
  <w:style w:type="paragraph" w:customStyle="1" w:styleId="AEF742B0EB3043CDB556CD8EEDDD223A">
    <w:name w:val="AEF742B0EB3043CDB556CD8EEDDD223A"/>
  </w:style>
  <w:style w:type="paragraph" w:customStyle="1" w:styleId="5CC860EE4EC041B9AC456FDE8AB1E2A2">
    <w:name w:val="5CC860EE4EC041B9AC456FDE8AB1E2A2"/>
  </w:style>
  <w:style w:type="paragraph" w:customStyle="1" w:styleId="3ABF235B17A34A008D6EE8B312614189">
    <w:name w:val="3ABF235B17A34A008D6EE8B312614189"/>
  </w:style>
  <w:style w:type="paragraph" w:customStyle="1" w:styleId="AEBD7BCC9BF14B5982253DFFA867545A">
    <w:name w:val="AEBD7BCC9BF14B5982253DFFA867545A"/>
  </w:style>
  <w:style w:type="paragraph" w:customStyle="1" w:styleId="22548028F68549AE8E584F1261CA42EE">
    <w:name w:val="22548028F68549AE8E584F1261CA42EE"/>
  </w:style>
  <w:style w:type="paragraph" w:customStyle="1" w:styleId="07C5A61CB96342A6B369E857E0DB519F">
    <w:name w:val="07C5A61CB96342A6B369E857E0DB519F"/>
  </w:style>
  <w:style w:type="paragraph" w:customStyle="1" w:styleId="25FD16561CE84DC7B49328B26D56BB4D">
    <w:name w:val="25FD16561CE84DC7B49328B26D56BB4D"/>
  </w:style>
  <w:style w:type="paragraph" w:customStyle="1" w:styleId="044B35DBAE66432C99E1744C09C4495B">
    <w:name w:val="044B35DBAE66432C99E1744C09C4495B"/>
  </w:style>
  <w:style w:type="paragraph" w:customStyle="1" w:styleId="09A104FE92A34C188DD6347427636594">
    <w:name w:val="09A104FE92A34C188DD6347427636594"/>
  </w:style>
  <w:style w:type="paragraph" w:customStyle="1" w:styleId="0D028FAADF6E4F888E632417D9532B8E">
    <w:name w:val="0D028FAADF6E4F888E632417D9532B8E"/>
  </w:style>
  <w:style w:type="paragraph" w:customStyle="1" w:styleId="A9BFFC22EBB64307A104525223580B8B">
    <w:name w:val="A9BFFC22EBB64307A104525223580B8B"/>
  </w:style>
  <w:style w:type="paragraph" w:customStyle="1" w:styleId="106848C9501D4001BA0538CAC684E1B8">
    <w:name w:val="106848C9501D4001BA0538CAC684E1B8"/>
  </w:style>
  <w:style w:type="paragraph" w:customStyle="1" w:styleId="0D3B1843BBB445E29B75C9E103E3F1F5">
    <w:name w:val="0D3B1843BBB445E29B75C9E103E3F1F5"/>
  </w:style>
  <w:style w:type="paragraph" w:customStyle="1" w:styleId="B8D7E1E47CC049A499E899DE5699E7D3">
    <w:name w:val="B8D7E1E47CC049A499E899DE5699E7D3"/>
  </w:style>
  <w:style w:type="paragraph" w:customStyle="1" w:styleId="49E7351494F1492D890D268FCCA523C1">
    <w:name w:val="49E7351494F1492D890D268FCCA523C1"/>
  </w:style>
  <w:style w:type="paragraph" w:customStyle="1" w:styleId="B7B54E4E45964142A844FCAC2E6CDE7E">
    <w:name w:val="B7B54E4E45964142A844FCAC2E6CDE7E"/>
  </w:style>
  <w:style w:type="paragraph" w:customStyle="1" w:styleId="69BC403066C74DDD9CB30A2629DB825C">
    <w:name w:val="69BC403066C74DDD9CB30A2629DB825C"/>
  </w:style>
  <w:style w:type="paragraph" w:customStyle="1" w:styleId="A85B018A231343479BBB419344D29A87">
    <w:name w:val="A85B018A231343479BBB419344D29A87"/>
  </w:style>
  <w:style w:type="paragraph" w:customStyle="1" w:styleId="FDA832976AD44F18BF21E29A8C9EA937">
    <w:name w:val="FDA832976AD44F18BF21E29A8C9EA937"/>
  </w:style>
  <w:style w:type="paragraph" w:customStyle="1" w:styleId="7D5DB7CF3C72499B9FA08F607D0CD54A">
    <w:name w:val="7D5DB7CF3C72499B9FA08F607D0CD54A"/>
  </w:style>
  <w:style w:type="paragraph" w:customStyle="1" w:styleId="A2C2A3146FC24916B98B4E155223E60D">
    <w:name w:val="A2C2A3146FC24916B98B4E155223E60D"/>
  </w:style>
  <w:style w:type="paragraph" w:customStyle="1" w:styleId="6FD2C850225B447EA886E285E99C7C20">
    <w:name w:val="6FD2C850225B447EA886E285E99C7C20"/>
  </w:style>
  <w:style w:type="paragraph" w:customStyle="1" w:styleId="8D7E2F5062F44ABDAE63E59C2F8577DD">
    <w:name w:val="8D7E2F5062F44ABDAE63E59C2F8577DD"/>
  </w:style>
  <w:style w:type="paragraph" w:customStyle="1" w:styleId="C8FEF19E8BB34E57953A30DC44DC74E2">
    <w:name w:val="C8FEF19E8BB34E57953A30DC44DC74E2"/>
  </w:style>
  <w:style w:type="paragraph" w:customStyle="1" w:styleId="54A084961AEE4F98B0DF8FD3549BBA3F">
    <w:name w:val="54A084961AEE4F98B0DF8FD3549BBA3F"/>
  </w:style>
  <w:style w:type="paragraph" w:customStyle="1" w:styleId="5B9647A6B9EB406BBFD1E43F5CF16F0B">
    <w:name w:val="5B9647A6B9EB406BBFD1E43F5CF16F0B"/>
  </w:style>
  <w:style w:type="paragraph" w:customStyle="1" w:styleId="7F9B8D01755348B7B69EDB224F3FCBC1">
    <w:name w:val="7F9B8D01755348B7B69EDB224F3FCBC1"/>
  </w:style>
  <w:style w:type="paragraph" w:customStyle="1" w:styleId="4BED1974285F44EBAD3988AA013DC316">
    <w:name w:val="4BED1974285F44EBAD3988AA013DC316"/>
  </w:style>
  <w:style w:type="paragraph" w:customStyle="1" w:styleId="5AC521BB86BC4678977D96613F7D7CC2">
    <w:name w:val="5AC521BB86BC4678977D96613F7D7CC2"/>
  </w:style>
  <w:style w:type="paragraph" w:customStyle="1" w:styleId="254BDDD88D654E59B32DEF4932E672B4">
    <w:name w:val="254BDDD88D654E59B32DEF4932E672B4"/>
  </w:style>
  <w:style w:type="paragraph" w:customStyle="1" w:styleId="B486A29AB27C4DACB00D9A210DC6DF58">
    <w:name w:val="B486A29AB27C4DACB00D9A210DC6DF58"/>
  </w:style>
  <w:style w:type="paragraph" w:customStyle="1" w:styleId="3B757E5796E640E1BEE62786DACA0221">
    <w:name w:val="3B757E5796E640E1BEE62786DACA02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7F216C-A227-4227-87C9-7DD324C44F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033746-979A-41B6-B5DF-EA2BB9DEFD57}">
  <ds:schemaRefs>
    <ds:schemaRef ds:uri="http://schemas.microsoft.com/office/2006/metadata/properties"/>
    <ds:schemaRef ds:uri="http://schemas.microsoft.com/office/infopath/2007/PartnerControls"/>
    <ds:schemaRef ds:uri="6d811abf-060d-4937-a289-8a38b78ca833"/>
    <ds:schemaRef ds:uri="6cd10cd5-43dc-4c20-a8b2-3d33777b0436"/>
  </ds:schemaRefs>
</ds:datastoreItem>
</file>

<file path=customXml/itemProps3.xml><?xml version="1.0" encoding="utf-8"?>
<ds:datastoreItem xmlns:ds="http://schemas.openxmlformats.org/officeDocument/2006/customXml" ds:itemID="{255E38E0-F0AA-41BA-AC64-82385807A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11abf-060d-4937-a289-8a38b78ca833"/>
    <ds:schemaRef ds:uri="6cd10cd5-43dc-4c20-a8b2-3d33777b04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 (document)</Template>
  <TotalTime>6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Digital Systems India</Company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Microsoft account</cp:lastModifiedBy>
  <cp:revision>3</cp:revision>
  <dcterms:created xsi:type="dcterms:W3CDTF">2026-06-11T11:44:00Z</dcterms:created>
  <dcterms:modified xsi:type="dcterms:W3CDTF">2026-06-12T10:15:00Z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